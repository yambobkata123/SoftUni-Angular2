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7673D" w14:textId="1A5E1F10" w:rsidR="0062720C" w:rsidRPr="00517AAC" w:rsidRDefault="007D2C25" w:rsidP="007D2C25">
      <w:pPr>
        <w:pStyle w:val="Heading1"/>
        <w:jc w:val="center"/>
        <w:rPr>
          <w:lang w:val="en-GB"/>
        </w:rPr>
      </w:pPr>
      <w:r w:rsidRPr="002062CE">
        <w:t xml:space="preserve">Angular </w:t>
      </w:r>
      <w:r w:rsidR="00517AAC">
        <w:t xml:space="preserve">Regular </w:t>
      </w:r>
      <w:r w:rsidR="00517AAC" w:rsidRPr="00517AAC">
        <w:t>Exam Project</w:t>
      </w:r>
    </w:p>
    <w:p w14:paraId="505F6950" w14:textId="77777777" w:rsidR="001358E5" w:rsidRDefault="001358E5" w:rsidP="001358E5"/>
    <w:p w14:paraId="08B79871" w14:textId="72887208" w:rsidR="001358E5" w:rsidRPr="001358E5" w:rsidRDefault="001358E5" w:rsidP="001358E5">
      <w:pPr>
        <w:pStyle w:val="Heading2"/>
        <w:rPr>
          <w:sz w:val="40"/>
          <w:szCs w:val="40"/>
        </w:rPr>
      </w:pPr>
      <w:r w:rsidRPr="00B41738">
        <w:rPr>
          <w:sz w:val="40"/>
          <w:szCs w:val="40"/>
        </w:rPr>
        <w:t>Task Description</w:t>
      </w:r>
    </w:p>
    <w:p w14:paraId="767A832F" w14:textId="0E3F7D24" w:rsidR="006F7B02" w:rsidRDefault="0062720C" w:rsidP="0062720C">
      <w:pPr>
        <w:rPr>
          <w:lang w:val="bg-BG"/>
        </w:rPr>
      </w:pPr>
      <w:r w:rsidRPr="00780F44">
        <w:t xml:space="preserve">Your task is to </w:t>
      </w:r>
      <w:r w:rsidRPr="00780F44">
        <w:rPr>
          <w:b/>
          <w:bCs/>
        </w:rPr>
        <w:t>design</w:t>
      </w:r>
      <w:r w:rsidRPr="00780F44">
        <w:t xml:space="preserve"> and </w:t>
      </w:r>
      <w:r w:rsidRPr="00780F44">
        <w:rPr>
          <w:b/>
          <w:bCs/>
        </w:rPr>
        <w:t>implement</w:t>
      </w:r>
      <w:r w:rsidRPr="00780F44">
        <w:t xml:space="preserve"> a web application</w:t>
      </w:r>
      <w:r w:rsidR="006D4363">
        <w:t xml:space="preserve"> </w:t>
      </w:r>
      <w:r w:rsidR="006D4363" w:rsidRPr="006D4363">
        <w:t>(Single Page Application)</w:t>
      </w:r>
      <w:r w:rsidRPr="00780F44">
        <w:t xml:space="preserve"> using </w:t>
      </w:r>
      <w:r w:rsidR="007D2C25">
        <w:t>Angular</w:t>
      </w:r>
      <w:r w:rsidRPr="00780F44">
        <w:t xml:space="preserve">. Use a service like Kinvey or Firebase for your </w:t>
      </w:r>
      <w:r w:rsidRPr="00780F44">
        <w:rPr>
          <w:b/>
          <w:bCs/>
        </w:rPr>
        <w:t>back-end</w:t>
      </w:r>
      <w:r w:rsidRPr="00780F44">
        <w:t xml:space="preserve"> or create your own with Node.js and MongoDB or a framework in another language (ASP.NET, Spring, Symfony). It can be a </w:t>
      </w:r>
      <w:r w:rsidRPr="00780F44">
        <w:rPr>
          <w:b/>
          <w:bCs/>
        </w:rPr>
        <w:t>discussion forum, blog system, e-commerce site, online gaming site, social network,</w:t>
      </w:r>
      <w:r w:rsidRPr="00780F44">
        <w:t xml:space="preserve"> or any other web application </w:t>
      </w:r>
      <w:r w:rsidR="00A0141C" w:rsidRPr="00780F44">
        <w:t>of</w:t>
      </w:r>
      <w:r w:rsidRPr="00780F44">
        <w:t xml:space="preserve"> your choice.</w:t>
      </w:r>
    </w:p>
    <w:p w14:paraId="3CD50E03" w14:textId="23A858D1" w:rsidR="002413B8" w:rsidRDefault="00CC7014" w:rsidP="00F226D8">
      <w:pPr>
        <w:rPr>
          <w:lang w:val="bg-BG"/>
        </w:rPr>
      </w:pPr>
      <w:r w:rsidRPr="008E7723">
        <w:rPr>
          <w:b/>
          <w:bCs/>
        </w:rPr>
        <w:t>Note</w:t>
      </w:r>
      <w:r w:rsidRPr="008E7723">
        <w:t>: The back-end part of your project must function properly, but it will NOT be considered during the exam. This is a front-end course and only the front-end part will be assessed.</w:t>
      </w:r>
    </w:p>
    <w:p w14:paraId="28A7BBE5" w14:textId="77777777" w:rsidR="00613CE2" w:rsidRPr="00613CE2" w:rsidRDefault="00613CE2" w:rsidP="00F226D8">
      <w:pPr>
        <w:rPr>
          <w:lang w:val="bg-BG"/>
        </w:rPr>
      </w:pPr>
    </w:p>
    <w:p w14:paraId="64DFEFDA" w14:textId="77777777" w:rsidR="001358E5" w:rsidRPr="00B41738" w:rsidRDefault="001358E5" w:rsidP="001358E5">
      <w:pPr>
        <w:pStyle w:val="Heading2"/>
        <w:ind w:left="426" w:hanging="426"/>
        <w:rPr>
          <w:bCs w:val="0"/>
          <w:sz w:val="40"/>
          <w:szCs w:val="40"/>
        </w:rPr>
      </w:pPr>
      <w:r w:rsidRPr="00B41738">
        <w:rPr>
          <w:sz w:val="40"/>
          <w:szCs w:val="40"/>
        </w:rPr>
        <w:t>Submission Deadline</w:t>
      </w:r>
      <w:r w:rsidRPr="00B41738">
        <w:rPr>
          <w:sz w:val="40"/>
          <w:szCs w:val="40"/>
          <w:lang w:val="bg-BG"/>
        </w:rPr>
        <w:t xml:space="preserve"> </w:t>
      </w:r>
      <w:r w:rsidRPr="00B41738">
        <w:rPr>
          <w:sz w:val="40"/>
          <w:szCs w:val="40"/>
        </w:rPr>
        <w:t>&amp; Git Process</w:t>
      </w:r>
    </w:p>
    <w:p w14:paraId="7E015914" w14:textId="0FC942FF" w:rsidR="001358E5" w:rsidRPr="00EE7E50" w:rsidRDefault="001358E5" w:rsidP="001358E5">
      <w:pPr>
        <w:pStyle w:val="ListParagraph"/>
        <w:numPr>
          <w:ilvl w:val="0"/>
          <w:numId w:val="39"/>
        </w:numPr>
        <w:jc w:val="both"/>
        <w:rPr>
          <w:lang w:val="bg-BG"/>
        </w:rPr>
      </w:pPr>
      <w:r w:rsidRPr="00EE7E50">
        <w:t xml:space="preserve">You must upload your project link in the </w:t>
      </w:r>
      <w:r w:rsidR="001055D9">
        <w:rPr>
          <w:b/>
          <w:bCs/>
        </w:rPr>
        <w:t>Retake</w:t>
      </w:r>
      <w:r w:rsidRPr="00EE7E50">
        <w:rPr>
          <w:b/>
          <w:bCs/>
        </w:rPr>
        <w:t xml:space="preserve"> Exam</w:t>
      </w:r>
      <w:r w:rsidRPr="00EE7E50">
        <w:t xml:space="preserve"> section of the course page. The submission button will be active from </w:t>
      </w:r>
      <w:r w:rsidR="00615791">
        <w:rPr>
          <w:b/>
          <w:bCs/>
          <w:color w:val="000000" w:themeColor="text1"/>
          <w:highlight w:val="cyan"/>
          <w:u w:val="single"/>
        </w:rPr>
        <w:t>April</w:t>
      </w:r>
      <w:r w:rsidRPr="00FF603B">
        <w:rPr>
          <w:b/>
          <w:bCs/>
          <w:color w:val="000000" w:themeColor="text1"/>
          <w:highlight w:val="cyan"/>
          <w:u w:val="single"/>
        </w:rPr>
        <w:t xml:space="preserve"> </w:t>
      </w:r>
      <w:r w:rsidR="005C55B9">
        <w:rPr>
          <w:b/>
          <w:bCs/>
          <w:color w:val="000000" w:themeColor="text1"/>
          <w:highlight w:val="cyan"/>
          <w:u w:val="single"/>
        </w:rPr>
        <w:t>25</w:t>
      </w:r>
      <w:r w:rsidRPr="00FF603B">
        <w:rPr>
          <w:b/>
          <w:bCs/>
          <w:color w:val="000000" w:themeColor="text1"/>
          <w:highlight w:val="cyan"/>
          <w:u w:val="single"/>
        </w:rPr>
        <w:t>, 2026</w:t>
      </w:r>
      <w:r w:rsidRPr="00EE7E50">
        <w:t xml:space="preserve">, until </w:t>
      </w:r>
      <w:r w:rsidRPr="00EE7E50">
        <w:rPr>
          <w:b/>
          <w:bCs/>
          <w:color w:val="000000" w:themeColor="text1"/>
          <w:highlight w:val="cyan"/>
          <w:u w:val="single"/>
        </w:rPr>
        <w:t xml:space="preserve">15:59 on </w:t>
      </w:r>
      <w:r w:rsidR="00615791">
        <w:rPr>
          <w:b/>
          <w:bCs/>
          <w:color w:val="000000" w:themeColor="text1"/>
          <w:highlight w:val="cyan"/>
          <w:u w:val="single"/>
        </w:rPr>
        <w:t>April</w:t>
      </w:r>
      <w:r w:rsidRPr="00EE7E50">
        <w:rPr>
          <w:b/>
          <w:bCs/>
          <w:color w:val="000000" w:themeColor="text1"/>
          <w:highlight w:val="cyan"/>
          <w:u w:val="single"/>
        </w:rPr>
        <w:t xml:space="preserve"> </w:t>
      </w:r>
      <w:r w:rsidR="005C55B9">
        <w:rPr>
          <w:b/>
          <w:bCs/>
          <w:color w:val="000000" w:themeColor="text1"/>
          <w:highlight w:val="cyan"/>
          <w:u w:val="single"/>
        </w:rPr>
        <w:t>28</w:t>
      </w:r>
      <w:r w:rsidRPr="00EE7E50">
        <w:rPr>
          <w:b/>
          <w:bCs/>
          <w:color w:val="000000" w:themeColor="text1"/>
          <w:highlight w:val="cyan"/>
          <w:u w:val="single"/>
        </w:rPr>
        <w:t>, 2026</w:t>
      </w:r>
      <w:r w:rsidRPr="00EE7E50">
        <w:t>.</w:t>
      </w:r>
    </w:p>
    <w:p w14:paraId="14C36122" w14:textId="77777777" w:rsidR="001358E5" w:rsidRPr="00517AAC" w:rsidRDefault="001358E5" w:rsidP="001358E5">
      <w:pPr>
        <w:ind w:left="360"/>
        <w:contextualSpacing/>
        <w:rPr>
          <w:b/>
          <w:bCs/>
          <w:lang w:val="bg-BG"/>
        </w:rPr>
      </w:pPr>
      <w:r w:rsidRPr="004D3CE5">
        <w:rPr>
          <w:b/>
          <w:bCs/>
        </w:rPr>
        <w:t>Source Control Requirements (Strict):</w:t>
      </w:r>
    </w:p>
    <w:p w14:paraId="26721B69" w14:textId="77777777" w:rsidR="001358E5" w:rsidRDefault="001358E5" w:rsidP="001358E5">
      <w:pPr>
        <w:numPr>
          <w:ilvl w:val="0"/>
          <w:numId w:val="39"/>
        </w:numPr>
        <w:contextualSpacing/>
      </w:pPr>
      <w:r w:rsidRPr="004D3CE5">
        <w:rPr>
          <w:b/>
          <w:bCs/>
        </w:rPr>
        <w:t>Repository</w:t>
      </w:r>
      <w:r>
        <w:t>: Public link to GitHub/Bitbucket/GitLab</w:t>
      </w:r>
    </w:p>
    <w:p w14:paraId="02925E9E" w14:textId="77777777" w:rsidR="001358E5" w:rsidRPr="004D3CE5" w:rsidRDefault="001358E5" w:rsidP="001358E5">
      <w:pPr>
        <w:numPr>
          <w:ilvl w:val="0"/>
          <w:numId w:val="39"/>
        </w:numPr>
        <w:contextualSpacing/>
        <w:rPr>
          <w:b/>
          <w:bCs/>
        </w:rPr>
      </w:pPr>
      <w:r w:rsidRPr="004D3CE5">
        <w:rPr>
          <w:b/>
          <w:bCs/>
        </w:rPr>
        <w:t>Commit History</w:t>
      </w:r>
      <w:r>
        <w:t xml:space="preserve">: You must have at least </w:t>
      </w:r>
      <w:r w:rsidRPr="004D3CE5">
        <w:rPr>
          <w:b/>
          <w:bCs/>
        </w:rPr>
        <w:t>5 meaningful commits</w:t>
      </w:r>
    </w:p>
    <w:p w14:paraId="44449436" w14:textId="77777777" w:rsidR="001358E5" w:rsidRDefault="001358E5" w:rsidP="001358E5">
      <w:pPr>
        <w:numPr>
          <w:ilvl w:val="0"/>
          <w:numId w:val="39"/>
        </w:numPr>
        <w:contextualSpacing/>
      </w:pPr>
      <w:r w:rsidRPr="004D3CE5">
        <w:rPr>
          <w:b/>
          <w:bCs/>
        </w:rPr>
        <w:t>Timeline</w:t>
      </w:r>
      <w:r>
        <w:t xml:space="preserve">: Commits must be spread across </w:t>
      </w:r>
      <w:r w:rsidRPr="004D3CE5">
        <w:rPr>
          <w:b/>
          <w:bCs/>
        </w:rPr>
        <w:t>at least 3 different days</w:t>
      </w:r>
    </w:p>
    <w:p w14:paraId="15F6BA08" w14:textId="77777777" w:rsidR="001358E5" w:rsidRPr="00517AAC" w:rsidRDefault="001358E5" w:rsidP="001358E5">
      <w:pPr>
        <w:numPr>
          <w:ilvl w:val="0"/>
          <w:numId w:val="39"/>
        </w:numPr>
        <w:contextualSpacing/>
      </w:pPr>
      <w:r w:rsidRPr="004D3CE5">
        <w:rPr>
          <w:b/>
          <w:bCs/>
        </w:rPr>
        <w:t>Note</w:t>
      </w:r>
      <w:r>
        <w:t>: Uploading the entire project in a single commit ("Initial commit") or doing all work in one day will result in a penalty or disqualification. We want to see the development process</w:t>
      </w:r>
    </w:p>
    <w:p w14:paraId="647081E5" w14:textId="6494EE42" w:rsidR="00517AAC" w:rsidRPr="00B41738" w:rsidRDefault="00517AAC" w:rsidP="00517AAC">
      <w:pPr>
        <w:pStyle w:val="Heading2"/>
        <w:ind w:left="426" w:hanging="426"/>
        <w:rPr>
          <w:bCs w:val="0"/>
          <w:sz w:val="40"/>
          <w:szCs w:val="40"/>
        </w:rPr>
      </w:pPr>
      <w:r w:rsidRPr="00517AAC">
        <w:rPr>
          <w:sz w:val="40"/>
          <w:szCs w:val="40"/>
        </w:rPr>
        <w:t>Functional Guide (Required)</w:t>
      </w:r>
    </w:p>
    <w:p w14:paraId="7A051680" w14:textId="77777777" w:rsidR="00662A78" w:rsidRDefault="00662A78" w:rsidP="00662A78">
      <w:pPr>
        <w:ind w:left="284"/>
        <w:contextualSpacing/>
      </w:pPr>
      <w:r>
        <w:t xml:space="preserve">Each project must include a </w:t>
      </w:r>
      <w:r w:rsidRPr="00662A78">
        <w:rPr>
          <w:b/>
          <w:bCs/>
        </w:rPr>
        <w:t>Functional Guide inside the README.md file</w:t>
      </w:r>
      <w:r>
        <w:t>.</w:t>
      </w:r>
    </w:p>
    <w:p w14:paraId="303D1986" w14:textId="77777777" w:rsidR="00662A78" w:rsidRDefault="00662A78" w:rsidP="00662A78">
      <w:pPr>
        <w:ind w:left="284"/>
        <w:contextualSpacing/>
      </w:pPr>
      <w:r>
        <w:t xml:space="preserve">Students must use the </w:t>
      </w:r>
      <w:r w:rsidRPr="00662A78">
        <w:rPr>
          <w:b/>
          <w:bCs/>
        </w:rPr>
        <w:t>provided Functional Guide template</w:t>
      </w:r>
      <w:r>
        <w:t xml:space="preserve"> and complete it with information specific to their project.</w:t>
      </w:r>
    </w:p>
    <w:p w14:paraId="3308E83F" w14:textId="77777777" w:rsidR="00662A78" w:rsidRDefault="00662A78" w:rsidP="00662A78">
      <w:pPr>
        <w:ind w:left="284"/>
        <w:contextualSpacing/>
      </w:pPr>
      <w:r>
        <w:t>The Functional Guide must clearly describe:</w:t>
      </w:r>
    </w:p>
    <w:p w14:paraId="77C2860F" w14:textId="77777777" w:rsidR="00662A78" w:rsidRDefault="00662A78" w:rsidP="00662A78">
      <w:pPr>
        <w:pStyle w:val="ListParagraph"/>
        <w:numPr>
          <w:ilvl w:val="0"/>
          <w:numId w:val="43"/>
        </w:numPr>
      </w:pPr>
      <w:r>
        <w:t>The purpose of the application</w:t>
      </w:r>
    </w:p>
    <w:p w14:paraId="7C9DF118" w14:textId="77777777" w:rsidR="00662A78" w:rsidRDefault="00662A78" w:rsidP="00662A78">
      <w:pPr>
        <w:pStyle w:val="ListParagraph"/>
        <w:numPr>
          <w:ilvl w:val="0"/>
          <w:numId w:val="43"/>
        </w:numPr>
      </w:pPr>
      <w:r>
        <w:t>The main user flows</w:t>
      </w:r>
    </w:p>
    <w:p w14:paraId="52372B77" w14:textId="77777777" w:rsidR="00662A78" w:rsidRDefault="00662A78" w:rsidP="00662A78">
      <w:pPr>
        <w:pStyle w:val="ListParagraph"/>
        <w:numPr>
          <w:ilvl w:val="0"/>
          <w:numId w:val="43"/>
        </w:numPr>
      </w:pPr>
      <w:r>
        <w:t>Explanation of the core features</w:t>
      </w:r>
    </w:p>
    <w:p w14:paraId="298B56EA" w14:textId="77777777" w:rsidR="00662A78" w:rsidRDefault="00662A78" w:rsidP="00662A78">
      <w:pPr>
        <w:pStyle w:val="ListParagraph"/>
        <w:numPr>
          <w:ilvl w:val="0"/>
          <w:numId w:val="43"/>
        </w:numPr>
      </w:pPr>
      <w:r>
        <w:t>How the user interacts with the system</w:t>
      </w:r>
    </w:p>
    <w:p w14:paraId="61920AF3" w14:textId="77777777" w:rsidR="00662A78" w:rsidRDefault="00662A78" w:rsidP="00662A78">
      <w:pPr>
        <w:pStyle w:val="ListParagraph"/>
        <w:numPr>
          <w:ilvl w:val="0"/>
          <w:numId w:val="43"/>
        </w:numPr>
      </w:pPr>
      <w:r>
        <w:t>The completed Functional Guide must be placed directly in the README.md file of the repository.</w:t>
      </w:r>
    </w:p>
    <w:p w14:paraId="051A7E6B" w14:textId="07F54D1A" w:rsidR="00517AAC" w:rsidRPr="00662A78" w:rsidRDefault="00662A78" w:rsidP="00662A78">
      <w:pPr>
        <w:pStyle w:val="ListParagraph"/>
        <w:numPr>
          <w:ilvl w:val="0"/>
          <w:numId w:val="43"/>
        </w:numPr>
      </w:pPr>
      <w:r>
        <w:t xml:space="preserve">Projects without a </w:t>
      </w:r>
      <w:r w:rsidRPr="00662A78">
        <w:rPr>
          <w:b/>
          <w:bCs/>
        </w:rPr>
        <w:t>completed</w:t>
      </w:r>
      <w:r>
        <w:t xml:space="preserve"> Functional Guide will </w:t>
      </w:r>
      <w:r w:rsidRPr="00662A78">
        <w:rPr>
          <w:b/>
          <w:bCs/>
        </w:rPr>
        <w:t>not</w:t>
      </w:r>
      <w:r>
        <w:t xml:space="preserve"> be graded.</w:t>
      </w:r>
      <w:r w:rsidR="00DE6708">
        <w:rPr>
          <w:lang w:val="bg-BG"/>
        </w:rPr>
        <w:br/>
      </w:r>
      <w:r w:rsidR="00DE6708">
        <w:rPr>
          <w:lang w:val="bg-BG"/>
        </w:rPr>
        <w:br/>
      </w:r>
      <w:r w:rsidR="00DE6708">
        <w:rPr>
          <w:lang w:val="bg-BG"/>
        </w:rPr>
        <w:br/>
      </w:r>
      <w:r w:rsidR="00DE6708">
        <w:rPr>
          <w:lang w:val="bg-BG"/>
        </w:rPr>
        <w:br/>
      </w:r>
      <w:r w:rsidR="00DE6708">
        <w:rPr>
          <w:lang w:val="bg-BG"/>
        </w:rPr>
        <w:br/>
      </w:r>
      <w:r w:rsidR="00DE6708">
        <w:rPr>
          <w:lang w:val="bg-BG"/>
        </w:rPr>
        <w:br/>
      </w:r>
    </w:p>
    <w:p w14:paraId="27F53F27" w14:textId="2E2B9E04" w:rsidR="0062720C" w:rsidRPr="001358E5" w:rsidRDefault="00662A78" w:rsidP="00662A78">
      <w:pPr>
        <w:pStyle w:val="Heading2"/>
        <w:ind w:left="426" w:hanging="426"/>
        <w:rPr>
          <w:sz w:val="40"/>
          <w:szCs w:val="40"/>
        </w:rPr>
      </w:pPr>
      <w:r w:rsidRPr="00662A78">
        <w:rPr>
          <w:sz w:val="40"/>
          <w:szCs w:val="40"/>
        </w:rPr>
        <w:lastRenderedPageBreak/>
        <w:t>Technical Requirements (Total: 100 points)</w:t>
      </w:r>
    </w:p>
    <w:p w14:paraId="7D58C111" w14:textId="77777777" w:rsidR="00662A78" w:rsidRDefault="00662A78" w:rsidP="00662A78">
      <w:r>
        <w:t>The project must include the following modules.</w:t>
      </w:r>
    </w:p>
    <w:p w14:paraId="50F3B345" w14:textId="77777777" w:rsidR="00662A78" w:rsidRDefault="00662A78" w:rsidP="00662A78">
      <w:r>
        <w:t xml:space="preserve">Missing functionality will result in </w:t>
      </w:r>
      <w:r w:rsidRPr="00DE6708">
        <w:rPr>
          <w:b/>
          <w:bCs/>
        </w:rPr>
        <w:t>deduction</w:t>
      </w:r>
      <w:r>
        <w:t xml:space="preserve"> of the corresponding points.</w:t>
      </w:r>
    </w:p>
    <w:p w14:paraId="69E1A078" w14:textId="77777777" w:rsidR="00662A78" w:rsidRDefault="00662A78" w:rsidP="00DE6708">
      <w:pPr>
        <w:pStyle w:val="Heading3"/>
      </w:pPr>
      <w:r>
        <w:t>Application Structure (20 points)</w:t>
      </w:r>
    </w:p>
    <w:p w14:paraId="0FD61727" w14:textId="77777777" w:rsidR="00662A78" w:rsidRPr="00DE6708" w:rsidRDefault="00662A78" w:rsidP="00DE6708">
      <w:pPr>
        <w:pStyle w:val="Heading4"/>
        <w:rPr>
          <w:szCs w:val="28"/>
        </w:rPr>
      </w:pPr>
      <w:r w:rsidRPr="00DE6708">
        <w:rPr>
          <w:szCs w:val="28"/>
        </w:rPr>
        <w:t>Public and Private Parts (10 pts)</w:t>
      </w:r>
    </w:p>
    <w:p w14:paraId="2342FACD" w14:textId="77777777" w:rsidR="00662A78" w:rsidRDefault="00662A78" w:rsidP="00662A78">
      <w:r>
        <w:t>The application must contain:</w:t>
      </w:r>
    </w:p>
    <w:p w14:paraId="5B9C56D3" w14:textId="77777777" w:rsidR="00662A78" w:rsidRDefault="00662A78" w:rsidP="00DE6708">
      <w:pPr>
        <w:pStyle w:val="ListParagraph"/>
        <w:numPr>
          <w:ilvl w:val="0"/>
          <w:numId w:val="46"/>
        </w:numPr>
      </w:pPr>
      <w:r>
        <w:t>Public Part (accessible without authentication):</w:t>
      </w:r>
    </w:p>
    <w:p w14:paraId="17BBBA04" w14:textId="77777777" w:rsidR="00662A78" w:rsidRDefault="00662A78" w:rsidP="00DE6708">
      <w:pPr>
        <w:pStyle w:val="ListParagraph"/>
        <w:numPr>
          <w:ilvl w:val="0"/>
          <w:numId w:val="46"/>
        </w:numPr>
      </w:pPr>
      <w:r>
        <w:t>Home page</w:t>
      </w:r>
    </w:p>
    <w:p w14:paraId="17DBEB5F" w14:textId="77777777" w:rsidR="00662A78" w:rsidRDefault="00662A78" w:rsidP="00DE6708">
      <w:pPr>
        <w:pStyle w:val="ListParagraph"/>
        <w:numPr>
          <w:ilvl w:val="0"/>
          <w:numId w:val="46"/>
        </w:numPr>
      </w:pPr>
      <w:r>
        <w:t>Catalog or public data</w:t>
      </w:r>
    </w:p>
    <w:p w14:paraId="6AE14CAA" w14:textId="77777777" w:rsidR="00662A78" w:rsidRDefault="00662A78" w:rsidP="00DE6708">
      <w:pPr>
        <w:pStyle w:val="ListParagraph"/>
        <w:numPr>
          <w:ilvl w:val="0"/>
          <w:numId w:val="46"/>
        </w:numPr>
      </w:pPr>
      <w:r>
        <w:t>Login / Register pages</w:t>
      </w:r>
    </w:p>
    <w:p w14:paraId="6046F597" w14:textId="77777777" w:rsidR="00662A78" w:rsidRDefault="00662A78" w:rsidP="00DE6708">
      <w:r>
        <w:t>Private Part (accessible only after authentication):</w:t>
      </w:r>
    </w:p>
    <w:p w14:paraId="1D4887FC" w14:textId="77777777" w:rsidR="00662A78" w:rsidRDefault="00662A78" w:rsidP="00DE6708">
      <w:pPr>
        <w:pStyle w:val="ListParagraph"/>
        <w:numPr>
          <w:ilvl w:val="0"/>
          <w:numId w:val="46"/>
        </w:numPr>
      </w:pPr>
      <w:r>
        <w:t>User dashboard or personal area</w:t>
      </w:r>
    </w:p>
    <w:p w14:paraId="02959821" w14:textId="77777777" w:rsidR="00662A78" w:rsidRDefault="00662A78" w:rsidP="00DE6708">
      <w:pPr>
        <w:pStyle w:val="ListParagraph"/>
        <w:numPr>
          <w:ilvl w:val="0"/>
          <w:numId w:val="46"/>
        </w:numPr>
      </w:pPr>
      <w:r>
        <w:t>User-specific functionality (create/edit/manage content)</w:t>
      </w:r>
    </w:p>
    <w:p w14:paraId="3FF9EBB3" w14:textId="77777777" w:rsidR="00662A78" w:rsidRDefault="00662A78" w:rsidP="00DE6708">
      <w:r>
        <w:t>A logged-in user must remain logged-in after refreshing the page.</w:t>
      </w:r>
    </w:p>
    <w:p w14:paraId="708FF889" w14:textId="77777777" w:rsidR="00662A78" w:rsidRDefault="00662A78" w:rsidP="00DE6708">
      <w:pPr>
        <w:pStyle w:val="Heading4"/>
      </w:pPr>
      <w:r>
        <w:t>Routing (10 pts)</w:t>
      </w:r>
    </w:p>
    <w:p w14:paraId="5E3E85E5" w14:textId="77777777" w:rsidR="00662A78" w:rsidRDefault="00662A78" w:rsidP="00662A78">
      <w:r>
        <w:t>The application must implement Angular routing with:</w:t>
      </w:r>
    </w:p>
    <w:p w14:paraId="1FA39236" w14:textId="41E7FBCE" w:rsidR="00662A78" w:rsidRDefault="00662A78" w:rsidP="00DE6708">
      <w:pPr>
        <w:pStyle w:val="ListParagraph"/>
        <w:numPr>
          <w:ilvl w:val="0"/>
          <w:numId w:val="47"/>
        </w:numPr>
      </w:pPr>
      <w:r>
        <w:t xml:space="preserve">At least </w:t>
      </w:r>
      <w:r w:rsidR="005C55B9" w:rsidRPr="005C55B9">
        <w:rPr>
          <w:b/>
          <w:bCs/>
        </w:rPr>
        <w:t>5</w:t>
      </w:r>
      <w:r w:rsidRPr="005C55B9">
        <w:rPr>
          <w:b/>
          <w:bCs/>
        </w:rPr>
        <w:t xml:space="preserve"> </w:t>
      </w:r>
      <w:r>
        <w:t>routes</w:t>
      </w:r>
    </w:p>
    <w:p w14:paraId="612CEA4C" w14:textId="77777777" w:rsidR="00662A78" w:rsidRDefault="00662A78" w:rsidP="00DE6708">
      <w:pPr>
        <w:pStyle w:val="ListParagraph"/>
        <w:numPr>
          <w:ilvl w:val="0"/>
          <w:numId w:val="47"/>
        </w:numPr>
      </w:pPr>
      <w:r>
        <w:t>At least 1 route with parameters</w:t>
      </w:r>
    </w:p>
    <w:p w14:paraId="132546CB" w14:textId="77777777" w:rsidR="00662A78" w:rsidRDefault="00662A78" w:rsidP="00DE6708">
      <w:pPr>
        <w:pStyle w:val="ListParagraph"/>
        <w:numPr>
          <w:ilvl w:val="0"/>
          <w:numId w:val="47"/>
        </w:numPr>
      </w:pPr>
      <w:r>
        <w:t>Proper navigation between pages</w:t>
      </w:r>
    </w:p>
    <w:p w14:paraId="2AACCE74" w14:textId="77777777" w:rsidR="00662A78" w:rsidRDefault="00662A78" w:rsidP="00662A78">
      <w:pPr>
        <w:pStyle w:val="Heading3"/>
      </w:pPr>
      <w:r>
        <w:t>Data Handling &amp; CRUD (30 points)</w:t>
      </w:r>
    </w:p>
    <w:p w14:paraId="427904B8" w14:textId="77777777" w:rsidR="00662A78" w:rsidRDefault="00662A78" w:rsidP="00DE6708">
      <w:pPr>
        <w:pStyle w:val="Heading4"/>
      </w:pPr>
      <w:r>
        <w:t>Catalog and Details (10 pts)</w:t>
      </w:r>
    </w:p>
    <w:p w14:paraId="37B6D2BF" w14:textId="77777777" w:rsidR="00662A78" w:rsidRDefault="00662A78" w:rsidP="00662A78">
      <w:r>
        <w:t>The application must include:</w:t>
      </w:r>
    </w:p>
    <w:p w14:paraId="7BBFC34C" w14:textId="77777777" w:rsidR="00662A78" w:rsidRDefault="00662A78" w:rsidP="00DE6708">
      <w:pPr>
        <w:pStyle w:val="ListParagraph"/>
        <w:numPr>
          <w:ilvl w:val="0"/>
          <w:numId w:val="48"/>
        </w:numPr>
      </w:pPr>
      <w:r>
        <w:t>Catalog page – list of records</w:t>
      </w:r>
    </w:p>
    <w:p w14:paraId="06B4399E" w14:textId="77777777" w:rsidR="00662A78" w:rsidRDefault="00662A78" w:rsidP="00DE6708">
      <w:pPr>
        <w:pStyle w:val="ListParagraph"/>
        <w:numPr>
          <w:ilvl w:val="0"/>
          <w:numId w:val="48"/>
        </w:numPr>
      </w:pPr>
      <w:r>
        <w:t>Details page – detailed view of a single record</w:t>
      </w:r>
    </w:p>
    <w:p w14:paraId="4B131161" w14:textId="77777777" w:rsidR="00662A78" w:rsidRDefault="00662A78" w:rsidP="00DE6708">
      <w:pPr>
        <w:pStyle w:val="Heading4"/>
      </w:pPr>
      <w:r>
        <w:t>CRUD Operations (20 pts)</w:t>
      </w:r>
    </w:p>
    <w:p w14:paraId="358E8BCF" w14:textId="77777777" w:rsidR="00662A78" w:rsidRDefault="00662A78" w:rsidP="00662A78">
      <w:r>
        <w:t>At least one collection (different from the User collection) must support:</w:t>
      </w:r>
    </w:p>
    <w:p w14:paraId="3896484F" w14:textId="77777777" w:rsidR="00662A78" w:rsidRDefault="00662A78" w:rsidP="00DE6708">
      <w:pPr>
        <w:pStyle w:val="ListParagraph"/>
        <w:numPr>
          <w:ilvl w:val="0"/>
          <w:numId w:val="49"/>
        </w:numPr>
      </w:pPr>
      <w:r w:rsidRPr="00DE6708">
        <w:rPr>
          <w:b/>
          <w:bCs/>
        </w:rPr>
        <w:t>Create</w:t>
      </w:r>
      <w:r>
        <w:t xml:space="preserve"> – authenticated users create records</w:t>
      </w:r>
    </w:p>
    <w:p w14:paraId="7860DCCE" w14:textId="77777777" w:rsidR="00662A78" w:rsidRDefault="00662A78" w:rsidP="00DE6708">
      <w:pPr>
        <w:pStyle w:val="ListParagraph"/>
        <w:numPr>
          <w:ilvl w:val="0"/>
          <w:numId w:val="49"/>
        </w:numPr>
      </w:pPr>
      <w:r w:rsidRPr="00DE6708">
        <w:rPr>
          <w:b/>
          <w:bCs/>
        </w:rPr>
        <w:t>Read</w:t>
      </w:r>
      <w:r>
        <w:t xml:space="preserve"> – display records in catalog/details pages</w:t>
      </w:r>
    </w:p>
    <w:p w14:paraId="3703D06F" w14:textId="77777777" w:rsidR="00662A78" w:rsidRDefault="00662A78" w:rsidP="00DE6708">
      <w:pPr>
        <w:pStyle w:val="ListParagraph"/>
        <w:numPr>
          <w:ilvl w:val="0"/>
          <w:numId w:val="49"/>
        </w:numPr>
      </w:pPr>
      <w:r w:rsidRPr="00DE6708">
        <w:rPr>
          <w:b/>
          <w:bCs/>
        </w:rPr>
        <w:t>Update</w:t>
      </w:r>
      <w:r>
        <w:t xml:space="preserve"> – users can edit their own records</w:t>
      </w:r>
    </w:p>
    <w:p w14:paraId="28600712" w14:textId="77777777" w:rsidR="00662A78" w:rsidRDefault="00662A78" w:rsidP="00DE6708">
      <w:pPr>
        <w:pStyle w:val="ListParagraph"/>
        <w:numPr>
          <w:ilvl w:val="0"/>
          <w:numId w:val="49"/>
        </w:numPr>
      </w:pPr>
      <w:r w:rsidRPr="00DE6708">
        <w:rPr>
          <w:b/>
          <w:bCs/>
        </w:rPr>
        <w:t>Delete</w:t>
      </w:r>
      <w:r>
        <w:t xml:space="preserve"> – users can remove their own records</w:t>
      </w:r>
    </w:p>
    <w:p w14:paraId="06FC01BA" w14:textId="30D051C4" w:rsidR="00662A78" w:rsidRPr="00DE6708" w:rsidRDefault="00662A78" w:rsidP="00662A78">
      <w:pPr>
        <w:rPr>
          <w:lang w:val="bg-BG"/>
        </w:rPr>
      </w:pPr>
      <w:r>
        <w:t>Guests must not be able to create, edit, or delete records.</w:t>
      </w:r>
      <w:r w:rsidR="00DE6708">
        <w:rPr>
          <w:lang w:val="bg-BG"/>
        </w:rPr>
        <w:br/>
      </w:r>
      <w:r w:rsidR="00DE6708">
        <w:rPr>
          <w:lang w:val="bg-BG"/>
        </w:rPr>
        <w:br/>
      </w:r>
      <w:r w:rsidR="00DE6708">
        <w:rPr>
          <w:lang w:val="bg-BG"/>
        </w:rPr>
        <w:br/>
      </w:r>
      <w:r w:rsidR="00DE6708">
        <w:rPr>
          <w:lang w:val="bg-BG"/>
        </w:rPr>
        <w:br/>
      </w:r>
    </w:p>
    <w:p w14:paraId="47E6FAA2" w14:textId="77777777" w:rsidR="00662A78" w:rsidRDefault="00662A78" w:rsidP="00662A78">
      <w:pPr>
        <w:pStyle w:val="Heading3"/>
      </w:pPr>
      <w:r>
        <w:lastRenderedPageBreak/>
        <w:t>Angular Implementation (30 points)</w:t>
      </w:r>
    </w:p>
    <w:p w14:paraId="0329EDE6" w14:textId="77777777" w:rsidR="00662A78" w:rsidRDefault="00662A78" w:rsidP="00662A78">
      <w:r>
        <w:t>Your project must demonstrate usage of Angular framework concepts:</w:t>
      </w:r>
    </w:p>
    <w:p w14:paraId="7A984A3F" w14:textId="77777777" w:rsidR="00662A78" w:rsidRDefault="00662A78" w:rsidP="00DE6708">
      <w:pPr>
        <w:pStyle w:val="Heading4"/>
      </w:pPr>
      <w:r>
        <w:t>TypeScript and Interfaces (5 pts)</w:t>
      </w:r>
    </w:p>
    <w:p w14:paraId="3F654DD9" w14:textId="77777777" w:rsidR="00662A78" w:rsidRPr="00DE6708" w:rsidRDefault="00662A78" w:rsidP="00DE6708">
      <w:pPr>
        <w:pStyle w:val="ListParagraph"/>
        <w:numPr>
          <w:ilvl w:val="0"/>
          <w:numId w:val="50"/>
        </w:numPr>
      </w:pPr>
      <w:r w:rsidRPr="00DE6708">
        <w:t>Avoid usage of any</w:t>
      </w:r>
    </w:p>
    <w:p w14:paraId="2C684B16" w14:textId="77777777" w:rsidR="00662A78" w:rsidRPr="00DE6708" w:rsidRDefault="00662A78" w:rsidP="00DE6708">
      <w:pPr>
        <w:pStyle w:val="ListParagraph"/>
        <w:numPr>
          <w:ilvl w:val="0"/>
          <w:numId w:val="50"/>
        </w:numPr>
        <w:rPr>
          <w:b/>
          <w:bCs/>
        </w:rPr>
      </w:pPr>
      <w:r w:rsidRPr="00DE6708">
        <w:t xml:space="preserve">Use at least </w:t>
      </w:r>
      <w:r w:rsidRPr="00DE6708">
        <w:rPr>
          <w:b/>
          <w:bCs/>
        </w:rPr>
        <w:t>2 interfaces</w:t>
      </w:r>
    </w:p>
    <w:p w14:paraId="381548E2" w14:textId="77777777" w:rsidR="00662A78" w:rsidRDefault="00662A78" w:rsidP="00DE6708">
      <w:pPr>
        <w:pStyle w:val="Heading4"/>
      </w:pPr>
      <w:r>
        <w:t>RxJS and Observables (10 pts)</w:t>
      </w:r>
    </w:p>
    <w:p w14:paraId="2399E14B" w14:textId="77777777" w:rsidR="00662A78" w:rsidRDefault="00662A78" w:rsidP="00DE6708">
      <w:pPr>
        <w:pStyle w:val="ListParagraph"/>
        <w:numPr>
          <w:ilvl w:val="0"/>
          <w:numId w:val="51"/>
        </w:numPr>
      </w:pPr>
      <w:r>
        <w:t>Use observables for asynchronous operations</w:t>
      </w:r>
    </w:p>
    <w:p w14:paraId="6164AFE5" w14:textId="77777777" w:rsidR="00662A78" w:rsidRDefault="00662A78" w:rsidP="00DE6708">
      <w:pPr>
        <w:pStyle w:val="ListParagraph"/>
        <w:numPr>
          <w:ilvl w:val="0"/>
          <w:numId w:val="51"/>
        </w:numPr>
      </w:pPr>
      <w:r>
        <w:t>Implement at least 2 RxJS operators</w:t>
      </w:r>
    </w:p>
    <w:p w14:paraId="6EBCC020" w14:textId="77777777" w:rsidR="00662A78" w:rsidRDefault="00662A78" w:rsidP="00DE6708">
      <w:pPr>
        <w:pStyle w:val="Heading4"/>
      </w:pPr>
      <w:r>
        <w:t>Angular Concepts (10 pts)</w:t>
      </w:r>
    </w:p>
    <w:p w14:paraId="5A2386F5" w14:textId="77777777" w:rsidR="00662A78" w:rsidRDefault="00662A78" w:rsidP="00662A78">
      <w:r>
        <w:t>Demonstrate use of:</w:t>
      </w:r>
    </w:p>
    <w:p w14:paraId="1FFD3E3F" w14:textId="77777777" w:rsidR="00662A78" w:rsidRPr="00DE6708" w:rsidRDefault="00662A78" w:rsidP="00DE6708">
      <w:pPr>
        <w:pStyle w:val="ListParagraph"/>
        <w:numPr>
          <w:ilvl w:val="0"/>
          <w:numId w:val="52"/>
        </w:numPr>
      </w:pPr>
      <w:r w:rsidRPr="00DE6708">
        <w:t>Lifecycle hooks</w:t>
      </w:r>
    </w:p>
    <w:p w14:paraId="5149B72D" w14:textId="77777777" w:rsidR="00662A78" w:rsidRPr="00DE6708" w:rsidRDefault="00662A78" w:rsidP="00DE6708">
      <w:pPr>
        <w:pStyle w:val="ListParagraph"/>
        <w:numPr>
          <w:ilvl w:val="0"/>
          <w:numId w:val="52"/>
        </w:numPr>
      </w:pPr>
      <w:r w:rsidRPr="00DE6708">
        <w:t>Pipes</w:t>
      </w:r>
    </w:p>
    <w:p w14:paraId="14050D58" w14:textId="77777777" w:rsidR="00662A78" w:rsidRPr="00DE6708" w:rsidRDefault="00662A78" w:rsidP="00DE6708">
      <w:pPr>
        <w:pStyle w:val="ListParagraph"/>
        <w:numPr>
          <w:ilvl w:val="0"/>
          <w:numId w:val="52"/>
        </w:numPr>
      </w:pPr>
      <w:r w:rsidRPr="00DE6708">
        <w:t>Angular services</w:t>
      </w:r>
    </w:p>
    <w:p w14:paraId="20DDB433" w14:textId="77777777" w:rsidR="00662A78" w:rsidRDefault="00662A78" w:rsidP="00DE6708">
      <w:pPr>
        <w:pStyle w:val="Heading4"/>
      </w:pPr>
      <w:r>
        <w:t>Component Structure &amp; Styling (5 pts)</w:t>
      </w:r>
    </w:p>
    <w:p w14:paraId="7456CA16" w14:textId="77777777" w:rsidR="00662A78" w:rsidRDefault="00662A78" w:rsidP="00DE6708">
      <w:pPr>
        <w:pStyle w:val="ListParagraph"/>
        <w:numPr>
          <w:ilvl w:val="0"/>
          <w:numId w:val="53"/>
        </w:numPr>
      </w:pPr>
      <w:r>
        <w:t>Logical folder structure</w:t>
      </w:r>
    </w:p>
    <w:p w14:paraId="7C2FAA40" w14:textId="7150937C" w:rsidR="00662A78" w:rsidRPr="00DE6708" w:rsidRDefault="00662A78" w:rsidP="00DE6708">
      <w:pPr>
        <w:pStyle w:val="ListParagraph"/>
        <w:numPr>
          <w:ilvl w:val="0"/>
          <w:numId w:val="53"/>
        </w:numPr>
        <w:rPr>
          <w:lang w:val="bg-BG"/>
        </w:rPr>
      </w:pPr>
      <w:r>
        <w:t>Use of external CSS files or component styling</w:t>
      </w:r>
    </w:p>
    <w:p w14:paraId="4BA3557B" w14:textId="77777777" w:rsidR="00662A78" w:rsidRDefault="00662A78" w:rsidP="00662A78">
      <w:pPr>
        <w:pStyle w:val="Heading3"/>
      </w:pPr>
      <w:r>
        <w:t>Application Logic &amp; UX (20 points)</w:t>
      </w:r>
    </w:p>
    <w:p w14:paraId="54132FD1" w14:textId="77777777" w:rsidR="00662A78" w:rsidRDefault="00662A78" w:rsidP="00DE6708">
      <w:pPr>
        <w:pStyle w:val="Heading4"/>
      </w:pPr>
      <w:r>
        <w:t>Forms and Validation (10 pts)</w:t>
      </w:r>
    </w:p>
    <w:p w14:paraId="7F1E407C" w14:textId="77777777" w:rsidR="00662A78" w:rsidRDefault="00662A78" w:rsidP="00662A78">
      <w:r>
        <w:t>Forms must include:</w:t>
      </w:r>
    </w:p>
    <w:p w14:paraId="469CD3E7" w14:textId="77777777" w:rsidR="00662A78" w:rsidRDefault="00662A78" w:rsidP="00DE6708">
      <w:pPr>
        <w:pStyle w:val="ListParagraph"/>
        <w:numPr>
          <w:ilvl w:val="0"/>
          <w:numId w:val="54"/>
        </w:numPr>
      </w:pPr>
      <w:r>
        <w:t>Validation rules</w:t>
      </w:r>
    </w:p>
    <w:p w14:paraId="097A0C54" w14:textId="77777777" w:rsidR="00662A78" w:rsidRDefault="00662A78" w:rsidP="00DE6708">
      <w:pPr>
        <w:pStyle w:val="ListParagraph"/>
        <w:numPr>
          <w:ilvl w:val="0"/>
          <w:numId w:val="54"/>
        </w:numPr>
      </w:pPr>
      <w:r>
        <w:t>Error handling</w:t>
      </w:r>
    </w:p>
    <w:p w14:paraId="2A37A9F7" w14:textId="77777777" w:rsidR="00662A78" w:rsidRDefault="00662A78" w:rsidP="00DE6708">
      <w:pPr>
        <w:pStyle w:val="ListParagraph"/>
        <w:numPr>
          <w:ilvl w:val="0"/>
          <w:numId w:val="54"/>
        </w:numPr>
      </w:pPr>
      <w:r>
        <w:t>User-friendly feedback</w:t>
      </w:r>
    </w:p>
    <w:p w14:paraId="34802C18" w14:textId="77777777" w:rsidR="00662A78" w:rsidRDefault="00662A78" w:rsidP="00DE6708">
      <w:pPr>
        <w:pStyle w:val="Heading4"/>
      </w:pPr>
      <w:r>
        <w:t>Route Guards (5 pts)</w:t>
      </w:r>
    </w:p>
    <w:p w14:paraId="34285382" w14:textId="77777777" w:rsidR="00662A78" w:rsidRDefault="00662A78" w:rsidP="00662A78">
      <w:r>
        <w:t>Implement route guards so that:</w:t>
      </w:r>
    </w:p>
    <w:p w14:paraId="0A188450" w14:textId="77777777" w:rsidR="00662A78" w:rsidRDefault="00662A78" w:rsidP="00DE6708">
      <w:pPr>
        <w:pStyle w:val="ListParagraph"/>
        <w:numPr>
          <w:ilvl w:val="0"/>
          <w:numId w:val="55"/>
        </w:numPr>
      </w:pPr>
      <w:r>
        <w:t>Guests cannot access private pages</w:t>
      </w:r>
    </w:p>
    <w:p w14:paraId="69989B9F" w14:textId="77777777" w:rsidR="00662A78" w:rsidRDefault="00662A78" w:rsidP="00DE6708">
      <w:pPr>
        <w:pStyle w:val="ListParagraph"/>
        <w:numPr>
          <w:ilvl w:val="0"/>
          <w:numId w:val="55"/>
        </w:numPr>
      </w:pPr>
      <w:r>
        <w:t>Logged-in users cannot access login/register pages</w:t>
      </w:r>
    </w:p>
    <w:p w14:paraId="1E970332" w14:textId="77777777" w:rsidR="00662A78" w:rsidRDefault="00662A78" w:rsidP="00DE6708">
      <w:pPr>
        <w:pStyle w:val="Heading4"/>
      </w:pPr>
      <w:r>
        <w:t>Error Handling (5 pts)</w:t>
      </w:r>
    </w:p>
    <w:p w14:paraId="2262663D" w14:textId="77777777" w:rsidR="00662A78" w:rsidRDefault="00662A78" w:rsidP="00662A78">
      <w:r>
        <w:t>The application must gracefully handle:</w:t>
      </w:r>
    </w:p>
    <w:p w14:paraId="33F8FA2B" w14:textId="77777777" w:rsidR="00662A78" w:rsidRDefault="00662A78" w:rsidP="00DE6708">
      <w:pPr>
        <w:pStyle w:val="ListParagraph"/>
        <w:numPr>
          <w:ilvl w:val="0"/>
          <w:numId w:val="56"/>
        </w:numPr>
      </w:pPr>
      <w:r>
        <w:t>Network errors</w:t>
      </w:r>
    </w:p>
    <w:p w14:paraId="71A20C73" w14:textId="77777777" w:rsidR="00662A78" w:rsidRDefault="00662A78" w:rsidP="00DE6708">
      <w:pPr>
        <w:pStyle w:val="ListParagraph"/>
        <w:numPr>
          <w:ilvl w:val="0"/>
          <w:numId w:val="56"/>
        </w:numPr>
      </w:pPr>
      <w:r>
        <w:t>Invalid input</w:t>
      </w:r>
    </w:p>
    <w:p w14:paraId="70C486E5" w14:textId="1A7D56D5" w:rsidR="00662A78" w:rsidRDefault="00662A78" w:rsidP="00DE6708">
      <w:pPr>
        <w:pStyle w:val="ListParagraph"/>
        <w:numPr>
          <w:ilvl w:val="0"/>
          <w:numId w:val="56"/>
        </w:numPr>
      </w:pPr>
      <w:r>
        <w:t>Empty states</w:t>
      </w:r>
      <w:r w:rsidR="00DE6708">
        <w:rPr>
          <w:lang w:val="bg-BG"/>
        </w:rPr>
        <w:br/>
      </w:r>
      <w:r w:rsidR="00DE6708">
        <w:rPr>
          <w:lang w:val="bg-BG"/>
        </w:rPr>
        <w:br/>
      </w:r>
      <w:r w:rsidR="00DE6708">
        <w:rPr>
          <w:lang w:val="bg-BG"/>
        </w:rPr>
        <w:br/>
      </w:r>
      <w:r w:rsidR="00DE6708">
        <w:rPr>
          <w:lang w:val="bg-BG"/>
        </w:rPr>
        <w:br/>
      </w:r>
    </w:p>
    <w:p w14:paraId="18F5C0D3" w14:textId="61565D72" w:rsidR="00662A78" w:rsidRDefault="00662A78" w:rsidP="00662A78">
      <w:pPr>
        <w:pStyle w:val="Heading2"/>
      </w:pPr>
      <w:r>
        <w:lastRenderedPageBreak/>
        <w:t>Fail Criteria</w:t>
      </w:r>
    </w:p>
    <w:p w14:paraId="26F32709" w14:textId="77777777" w:rsidR="00662A78" w:rsidRDefault="00662A78" w:rsidP="00662A78">
      <w:r>
        <w:t>The project will not be graded if:</w:t>
      </w:r>
    </w:p>
    <w:p w14:paraId="592D4994" w14:textId="77777777" w:rsidR="00662A78" w:rsidRDefault="00662A78" w:rsidP="00DE6708">
      <w:pPr>
        <w:pStyle w:val="ListParagraph"/>
        <w:numPr>
          <w:ilvl w:val="0"/>
          <w:numId w:val="57"/>
        </w:numPr>
      </w:pPr>
      <w:r>
        <w:t>The application does not run</w:t>
      </w:r>
    </w:p>
    <w:p w14:paraId="396C8D48" w14:textId="77777777" w:rsidR="00662A78" w:rsidRDefault="00662A78" w:rsidP="00DE6708">
      <w:pPr>
        <w:pStyle w:val="ListParagraph"/>
        <w:numPr>
          <w:ilvl w:val="0"/>
          <w:numId w:val="57"/>
        </w:numPr>
      </w:pPr>
      <w:r>
        <w:t>The repository is private</w:t>
      </w:r>
    </w:p>
    <w:p w14:paraId="1474C6D2" w14:textId="77777777" w:rsidR="00662A78" w:rsidRDefault="00662A78" w:rsidP="00DE6708">
      <w:pPr>
        <w:pStyle w:val="ListParagraph"/>
        <w:numPr>
          <w:ilvl w:val="0"/>
          <w:numId w:val="57"/>
        </w:numPr>
      </w:pPr>
      <w:r>
        <w:t>The README.md does not contain a Functional Guide</w:t>
      </w:r>
    </w:p>
    <w:p w14:paraId="5EFC1A96" w14:textId="77777777" w:rsidR="00662A78" w:rsidRDefault="00662A78" w:rsidP="00DE6708">
      <w:pPr>
        <w:pStyle w:val="ListParagraph"/>
        <w:numPr>
          <w:ilvl w:val="0"/>
          <w:numId w:val="57"/>
        </w:numPr>
      </w:pPr>
      <w:r>
        <w:t>The project cannot be installed and started using the instructions</w:t>
      </w:r>
    </w:p>
    <w:p w14:paraId="0894E475" w14:textId="77777777" w:rsidR="00662A78" w:rsidRDefault="00662A78" w:rsidP="00DE6708">
      <w:pPr>
        <w:pStyle w:val="ListParagraph"/>
        <w:numPr>
          <w:ilvl w:val="0"/>
          <w:numId w:val="57"/>
        </w:numPr>
      </w:pPr>
      <w:r>
        <w:t>Data is completely hardcoded (no external data source)</w:t>
      </w:r>
    </w:p>
    <w:p w14:paraId="530D0890" w14:textId="77777777" w:rsidR="00662A78" w:rsidRDefault="00662A78" w:rsidP="00DE6708">
      <w:pPr>
        <w:pStyle w:val="ListParagraph"/>
        <w:numPr>
          <w:ilvl w:val="0"/>
          <w:numId w:val="57"/>
        </w:numPr>
      </w:pPr>
      <w:r>
        <w:t>The Git history shows all work done in one day or one commit</w:t>
      </w:r>
    </w:p>
    <w:p w14:paraId="5DEC74C5" w14:textId="2E102942" w:rsidR="00662A78" w:rsidRDefault="00662A78" w:rsidP="00662A78">
      <w:pPr>
        <w:pStyle w:val="Heading2"/>
      </w:pPr>
      <w:r>
        <w:t>Bonuses</w:t>
      </w:r>
    </w:p>
    <w:p w14:paraId="53489F6E" w14:textId="77777777" w:rsidR="00662A78" w:rsidRDefault="00662A78" w:rsidP="00662A78">
      <w:r>
        <w:t>Additional functionality may provide bonus points:</w:t>
      </w:r>
    </w:p>
    <w:p w14:paraId="24190E16" w14:textId="77777777" w:rsidR="00662A78" w:rsidRDefault="00662A78" w:rsidP="00662A78">
      <w:r>
        <w:t>Examples include:</w:t>
      </w:r>
    </w:p>
    <w:p w14:paraId="703E34A3" w14:textId="77777777" w:rsidR="00662A78" w:rsidRDefault="00662A78" w:rsidP="00DE6708">
      <w:pPr>
        <w:pStyle w:val="ListParagraph"/>
        <w:numPr>
          <w:ilvl w:val="0"/>
          <w:numId w:val="58"/>
        </w:numPr>
      </w:pPr>
      <w:r>
        <w:t>Deploying the application online</w:t>
      </w:r>
    </w:p>
    <w:p w14:paraId="1D763878" w14:textId="77777777" w:rsidR="00662A78" w:rsidRDefault="00662A78" w:rsidP="00DE6708">
      <w:pPr>
        <w:pStyle w:val="ListParagraph"/>
        <w:numPr>
          <w:ilvl w:val="0"/>
          <w:numId w:val="58"/>
        </w:numPr>
      </w:pPr>
      <w:r>
        <w:t>Angular Animations</w:t>
      </w:r>
    </w:p>
    <w:p w14:paraId="5B6112C2" w14:textId="77777777" w:rsidR="00662A78" w:rsidRDefault="00662A78" w:rsidP="00DE6708">
      <w:pPr>
        <w:pStyle w:val="ListParagraph"/>
        <w:numPr>
          <w:ilvl w:val="0"/>
          <w:numId w:val="58"/>
        </w:numPr>
      </w:pPr>
      <w:r>
        <w:t>State management (NgRx)</w:t>
      </w:r>
    </w:p>
    <w:p w14:paraId="36197B09" w14:textId="77777777" w:rsidR="00662A78" w:rsidRDefault="00662A78" w:rsidP="00DE6708">
      <w:pPr>
        <w:pStyle w:val="ListParagraph"/>
        <w:numPr>
          <w:ilvl w:val="0"/>
          <w:numId w:val="58"/>
        </w:numPr>
      </w:pPr>
      <w:r>
        <w:t>File uploads using cloud storage</w:t>
      </w:r>
    </w:p>
    <w:p w14:paraId="0A91EAF4" w14:textId="77777777" w:rsidR="00662A78" w:rsidRDefault="00662A78" w:rsidP="00DE6708">
      <w:pPr>
        <w:pStyle w:val="ListParagraph"/>
        <w:numPr>
          <w:ilvl w:val="0"/>
          <w:numId w:val="58"/>
        </w:numPr>
      </w:pPr>
      <w:r>
        <w:t>Unit testing</w:t>
      </w:r>
    </w:p>
    <w:p w14:paraId="1AEF4E96" w14:textId="77777777" w:rsidR="00662A78" w:rsidRDefault="00662A78" w:rsidP="00DE6708">
      <w:pPr>
        <w:pStyle w:val="ListParagraph"/>
        <w:numPr>
          <w:ilvl w:val="0"/>
          <w:numId w:val="58"/>
        </w:numPr>
      </w:pPr>
      <w:r>
        <w:t>Advanced UI/UX features</w:t>
      </w:r>
    </w:p>
    <w:p w14:paraId="69A68FF4" w14:textId="77777777" w:rsidR="00662A78" w:rsidRDefault="00662A78" w:rsidP="00DE6708">
      <w:pPr>
        <w:pStyle w:val="ListParagraph"/>
        <w:numPr>
          <w:ilvl w:val="0"/>
          <w:numId w:val="58"/>
        </w:numPr>
      </w:pPr>
      <w:r>
        <w:t>Other useful functionality beyond the core requirements</w:t>
      </w:r>
    </w:p>
    <w:p w14:paraId="35ED7E13" w14:textId="77777777" w:rsidR="00662A78" w:rsidRPr="00DE6708" w:rsidRDefault="00662A78" w:rsidP="00662A78">
      <w:pPr>
        <w:rPr>
          <w:b/>
          <w:bCs/>
        </w:rPr>
      </w:pPr>
      <w:r w:rsidRPr="00DE6708">
        <w:rPr>
          <w:b/>
          <w:bCs/>
        </w:rPr>
        <w:t>Note:</w:t>
      </w:r>
    </w:p>
    <w:p w14:paraId="730A7119" w14:textId="77777777" w:rsidR="00662A78" w:rsidRDefault="00662A78" w:rsidP="00662A78">
      <w:r>
        <w:t>Back-end complexity will not be considered for bonus points.</w:t>
      </w:r>
    </w:p>
    <w:p w14:paraId="72A1AFE2" w14:textId="77777777" w:rsidR="00662A78" w:rsidRDefault="00662A78" w:rsidP="00662A78">
      <w:r>
        <w:t>________________________________________</w:t>
      </w:r>
    </w:p>
    <w:p w14:paraId="3FE56F35" w14:textId="4B2FFA86" w:rsidR="00662A78" w:rsidRDefault="00662A78" w:rsidP="00662A78">
      <w:pPr>
        <w:pStyle w:val="Heading2"/>
      </w:pPr>
      <w:r>
        <w:t>Restrictions</w:t>
      </w:r>
    </w:p>
    <w:p w14:paraId="5FE812B4" w14:textId="77777777" w:rsidR="00662A78" w:rsidRDefault="00662A78" w:rsidP="00662A78">
      <w:r>
        <w:t>You may reuse parts of workshop exercises, such as:</w:t>
      </w:r>
    </w:p>
    <w:p w14:paraId="6522640C" w14:textId="77777777" w:rsidR="00662A78" w:rsidRDefault="00662A78" w:rsidP="00DE6708">
      <w:pPr>
        <w:pStyle w:val="ListParagraph"/>
        <w:numPr>
          <w:ilvl w:val="0"/>
          <w:numId w:val="59"/>
        </w:numPr>
      </w:pPr>
      <w:r>
        <w:t>routing setup</w:t>
      </w:r>
    </w:p>
    <w:p w14:paraId="73650655" w14:textId="77777777" w:rsidR="00662A78" w:rsidRDefault="00662A78" w:rsidP="00DE6708">
      <w:pPr>
        <w:pStyle w:val="ListParagraph"/>
        <w:numPr>
          <w:ilvl w:val="0"/>
          <w:numId w:val="59"/>
        </w:numPr>
      </w:pPr>
      <w:r>
        <w:t>form validation</w:t>
      </w:r>
    </w:p>
    <w:p w14:paraId="05B0F341" w14:textId="77777777" w:rsidR="00662A78" w:rsidRDefault="00662A78" w:rsidP="00DE6708">
      <w:pPr>
        <w:pStyle w:val="ListParagraph"/>
        <w:numPr>
          <w:ilvl w:val="0"/>
          <w:numId w:val="59"/>
        </w:numPr>
      </w:pPr>
      <w:r>
        <w:t>component logic</w:t>
      </w:r>
    </w:p>
    <w:p w14:paraId="7070A834" w14:textId="77777777" w:rsidR="00662A78" w:rsidRDefault="00662A78" w:rsidP="00662A78">
      <w:r>
        <w:t>However:</w:t>
      </w:r>
    </w:p>
    <w:p w14:paraId="2CF1B772" w14:textId="77777777" w:rsidR="00662A78" w:rsidRDefault="00662A78" w:rsidP="00DE6708">
      <w:pPr>
        <w:pStyle w:val="ListParagraph"/>
        <w:numPr>
          <w:ilvl w:val="0"/>
          <w:numId w:val="60"/>
        </w:numPr>
      </w:pPr>
      <w:r>
        <w:t>You cannot submit the entire workshop project as your exam project</w:t>
      </w:r>
    </w:p>
    <w:p w14:paraId="50176143" w14:textId="77777777" w:rsidR="00662A78" w:rsidRDefault="00662A78" w:rsidP="00DE6708">
      <w:pPr>
        <w:pStyle w:val="ListParagraph"/>
        <w:numPr>
          <w:ilvl w:val="0"/>
          <w:numId w:val="60"/>
        </w:numPr>
      </w:pPr>
      <w:r>
        <w:t>You cannot reuse HTML/CSS structures from other SoftUni projects</w:t>
      </w:r>
    </w:p>
    <w:p w14:paraId="6523C822" w14:textId="776A6992" w:rsidR="00747B7D" w:rsidRPr="003E4DFF" w:rsidRDefault="00747B7D" w:rsidP="00662A78">
      <w:pPr>
        <w:rPr>
          <w:lang w:val="bg-BG"/>
        </w:rPr>
      </w:pPr>
    </w:p>
    <w:sectPr w:rsidR="00747B7D" w:rsidRPr="003E4DFF" w:rsidSect="009254B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A1E7B" w14:textId="77777777" w:rsidR="00C54776" w:rsidRDefault="00C54776" w:rsidP="008068A2">
      <w:pPr>
        <w:spacing w:after="0" w:line="240" w:lineRule="auto"/>
      </w:pPr>
      <w:r>
        <w:separator/>
      </w:r>
    </w:p>
  </w:endnote>
  <w:endnote w:type="continuationSeparator" w:id="0">
    <w:p w14:paraId="2EDEBE7F" w14:textId="77777777" w:rsidR="00C54776" w:rsidRDefault="00C5477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ED86D" w14:textId="419BC31F" w:rsidR="006E57FB" w:rsidRPr="009D0C05" w:rsidRDefault="009D0C05" w:rsidP="009D0C05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53D751" wp14:editId="081E4964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09905" cy="165100"/>
              <wp:effectExtent l="0" t="0" r="4445" b="6350"/>
              <wp:wrapNone/>
              <wp:docPr id="13" name="Текстово поле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9905" cy="165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00823D" w14:textId="77777777" w:rsidR="009D0C05" w:rsidRPr="002C539D" w:rsidRDefault="009D0C05" w:rsidP="009D0C05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53D751" id="_x0000_t202" coordsize="21600,21600" o:spt="202" path="m,l,21600r21600,l21600,xe">
              <v:stroke joinstyle="miter"/>
              <v:path gradientshapeok="t" o:connecttype="rect"/>
            </v:shapetype>
            <v:shape id="Текстово поле 13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" filled="f" stroked="f" strokeweight=".5pt">
              <v:textbox inset=".5mm,0,0,0">
                <w:txbxContent>
                  <w:p w14:paraId="2F00823D" w14:textId="77777777" w:rsidR="009D0C05" w:rsidRPr="002C539D" w:rsidRDefault="009D0C05" w:rsidP="009D0C05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C780589" wp14:editId="01279224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4780" cy="513715"/>
              <wp:effectExtent l="0" t="0" r="0" b="635"/>
              <wp:wrapNone/>
              <wp:docPr id="12" name="Текстово 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478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9127F7" w14:textId="77777777" w:rsidR="009D0C05" w:rsidRPr="002C539D" w:rsidRDefault="009D0C05" w:rsidP="009D0C05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 w:rsidRPr="002C539D">
                              <w:rPr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78B70558" w14:textId="77777777" w:rsidR="009D0C05" w:rsidRPr="00596AA5" w:rsidRDefault="009D0C05" w:rsidP="009D0C05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0550046" wp14:editId="77F84848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AF9DD9B" wp14:editId="2EB74911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487AEF23" wp14:editId="2F34E303">
                                <wp:extent cx="180000" cy="180000"/>
                                <wp:effectExtent l="0" t="0" r="0" b="0"/>
                                <wp:docPr id="5" name="Picture 5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AF5C701" wp14:editId="61E02DD4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04B0E41" wp14:editId="0A6ED791">
                                <wp:extent cx="180000" cy="180000"/>
                                <wp:effectExtent l="0" t="0" r="0" b="0"/>
                                <wp:docPr id="7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9508434" wp14:editId="00ECB761">
                                <wp:extent cx="180000" cy="180000"/>
                                <wp:effectExtent l="0" t="0" r="0" b="0"/>
                                <wp:docPr id="17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443BAB7" wp14:editId="055EB3FC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D2B7DB0" wp14:editId="28818E6F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D421115" wp14:editId="3A95F8CE">
                                <wp:extent cx="180000" cy="180000"/>
                                <wp:effectExtent l="0" t="0" r="0" b="0"/>
                                <wp:docPr id="23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780589" id="Текстово поле 12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Ie7pBb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19127F7" w14:textId="77777777" w:rsidR="009D0C05" w:rsidRPr="002C539D" w:rsidRDefault="009D0C05" w:rsidP="009D0C05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Pr="002C539D">
                        <w:rPr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78B70558" w14:textId="77777777" w:rsidR="009D0C05" w:rsidRPr="00596AA5" w:rsidRDefault="009D0C05" w:rsidP="009D0C05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0550046" wp14:editId="77F84848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AF9DD9B" wp14:editId="2EB74911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487AEF23" wp14:editId="2F34E303">
                          <wp:extent cx="180000" cy="180000"/>
                          <wp:effectExtent l="0" t="0" r="0" b="0"/>
                          <wp:docPr id="5" name="Picture 5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AF5C701" wp14:editId="61E02DD4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04B0E41" wp14:editId="0A6ED791">
                          <wp:extent cx="180000" cy="180000"/>
                          <wp:effectExtent l="0" t="0" r="0" b="0"/>
                          <wp:docPr id="7" name="Picture 7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9508434" wp14:editId="00ECB761">
                          <wp:extent cx="180000" cy="180000"/>
                          <wp:effectExtent l="0" t="0" r="0" b="0"/>
                          <wp:docPr id="17" name="Picture 17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443BAB7" wp14:editId="055EB3FC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D2B7DB0" wp14:editId="28818E6F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D421115" wp14:editId="3A95F8CE">
                          <wp:extent cx="180000" cy="180000"/>
                          <wp:effectExtent l="0" t="0" r="0" b="0"/>
                          <wp:docPr id="23" name="Picture 23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w:drawing>
        <wp:anchor distT="0" distB="0" distL="114300" distR="114300" simplePos="0" relativeHeight="251663360" behindDoc="0" locked="0" layoutInCell="1" allowOverlap="1" wp14:anchorId="72B94612" wp14:editId="48C208B0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bg-BG" w:eastAsia="bg-BG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43791AB5" wp14:editId="1E9B4422">
              <wp:simplePos x="0" y="0"/>
              <wp:positionH relativeFrom="column">
                <wp:posOffset>-1270</wp:posOffset>
              </wp:positionH>
              <wp:positionV relativeFrom="paragraph">
                <wp:posOffset>66039</wp:posOffset>
              </wp:positionV>
              <wp:extent cx="6614160" cy="0"/>
              <wp:effectExtent l="0" t="0" r="0" b="0"/>
              <wp:wrapNone/>
              <wp:docPr id="11" name="Право съединение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132E8C" id="Право съединение 11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" strokecolor="#974706 [1609]" strokeweight="1pt">
              <v:stroke endcap="round"/>
              <o:lock v:ext="edit" shapetype="f"/>
            </v:lin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802659A" wp14:editId="27E02F09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10" name="Текстово поле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76D270" w14:textId="3C5E1F9C" w:rsidR="009D0C05" w:rsidRPr="00596AA5" w:rsidRDefault="009D0C05" w:rsidP="009D0C05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C7C41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fldSimple w:instr=" NUMPAGES   \* MERGEFORMAT ">
                            <w:r w:rsidR="009C7C41" w:rsidRPr="009C7C41">
                              <w:rPr>
                                <w:noProof/>
                                <w:sz w:val="18"/>
                                <w:szCs w:val="18"/>
                              </w:rPr>
                              <w:t>3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02659A" id="Текстово поле 10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" filled="f" stroked="f" strokeweight=".5pt">
              <v:textbox inset="0,0,0,0">
                <w:txbxContent>
                  <w:p w14:paraId="2676D270" w14:textId="3C5E1F9C" w:rsidR="009D0C05" w:rsidRPr="00596AA5" w:rsidRDefault="009D0C05" w:rsidP="009D0C05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C7C41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fldSimple w:instr=" NUMPAGES   \* MERGEFORMAT ">
                      <w:r w:rsidR="009C7C41" w:rsidRPr="009C7C41">
                        <w:rPr>
                          <w:noProof/>
                          <w:sz w:val="18"/>
                          <w:szCs w:val="18"/>
                        </w:rPr>
                        <w:t>3</w:t>
                      </w:r>
                    </w:fldSimple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77CCA" w14:textId="77777777" w:rsidR="00C54776" w:rsidRDefault="00C54776" w:rsidP="008068A2">
      <w:pPr>
        <w:spacing w:after="0" w:line="240" w:lineRule="auto"/>
      </w:pPr>
      <w:r>
        <w:separator/>
      </w:r>
    </w:p>
  </w:footnote>
  <w:footnote w:type="continuationSeparator" w:id="0">
    <w:p w14:paraId="0A777AEC" w14:textId="77777777" w:rsidR="00C54776" w:rsidRDefault="00C54776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1854" w14:textId="77777777" w:rsidR="006E57FB" w:rsidRDefault="006E57FB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9482D"/>
    <w:multiLevelType w:val="hybridMultilevel"/>
    <w:tmpl w:val="3BC44A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14892"/>
    <w:multiLevelType w:val="hybridMultilevel"/>
    <w:tmpl w:val="AB0EC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B522D2"/>
    <w:multiLevelType w:val="hybridMultilevel"/>
    <w:tmpl w:val="356E4A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690B01"/>
    <w:multiLevelType w:val="hybridMultilevel"/>
    <w:tmpl w:val="9A264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3875E5"/>
    <w:multiLevelType w:val="hybridMultilevel"/>
    <w:tmpl w:val="2A6E320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445F1"/>
    <w:multiLevelType w:val="hybridMultilevel"/>
    <w:tmpl w:val="C93EE3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372DBF"/>
    <w:multiLevelType w:val="hybridMultilevel"/>
    <w:tmpl w:val="88D4C1D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5B60D3"/>
    <w:multiLevelType w:val="hybridMultilevel"/>
    <w:tmpl w:val="9DDC6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303D66"/>
    <w:multiLevelType w:val="hybridMultilevel"/>
    <w:tmpl w:val="59465F74"/>
    <w:lvl w:ilvl="0" w:tplc="32DEFFD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B52015"/>
    <w:multiLevelType w:val="hybridMultilevel"/>
    <w:tmpl w:val="368C0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D023E8"/>
    <w:multiLevelType w:val="hybridMultilevel"/>
    <w:tmpl w:val="5EEE27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1039B3"/>
    <w:multiLevelType w:val="hybridMultilevel"/>
    <w:tmpl w:val="A76A39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9F85623"/>
    <w:multiLevelType w:val="hybridMultilevel"/>
    <w:tmpl w:val="7994954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B4763A"/>
    <w:multiLevelType w:val="hybridMultilevel"/>
    <w:tmpl w:val="CC8CBE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FF6B47"/>
    <w:multiLevelType w:val="hybridMultilevel"/>
    <w:tmpl w:val="A6A47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3C15E7"/>
    <w:multiLevelType w:val="hybridMultilevel"/>
    <w:tmpl w:val="E41C9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980B8F"/>
    <w:multiLevelType w:val="hybridMultilevel"/>
    <w:tmpl w:val="25582B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194B57"/>
    <w:multiLevelType w:val="hybridMultilevel"/>
    <w:tmpl w:val="1870D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A53074"/>
    <w:multiLevelType w:val="hybridMultilevel"/>
    <w:tmpl w:val="1C183C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AF7EF5"/>
    <w:multiLevelType w:val="hybridMultilevel"/>
    <w:tmpl w:val="908CF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0E53A2"/>
    <w:multiLevelType w:val="hybridMultilevel"/>
    <w:tmpl w:val="5C384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F734A2"/>
    <w:multiLevelType w:val="hybridMultilevel"/>
    <w:tmpl w:val="B018F4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003049"/>
    <w:multiLevelType w:val="hybridMultilevel"/>
    <w:tmpl w:val="60586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F15A4A"/>
    <w:multiLevelType w:val="hybridMultilevel"/>
    <w:tmpl w:val="0A829F42"/>
    <w:lvl w:ilvl="0" w:tplc="16E6D124">
      <w:start w:val="1"/>
      <w:numFmt w:val="decimal"/>
      <w:pStyle w:val="Heading2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9FC1AAE"/>
    <w:multiLevelType w:val="hybridMultilevel"/>
    <w:tmpl w:val="609CC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E068D5"/>
    <w:multiLevelType w:val="hybridMultilevel"/>
    <w:tmpl w:val="100AC2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F93FA6"/>
    <w:multiLevelType w:val="hybridMultilevel"/>
    <w:tmpl w:val="52D65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564BE9"/>
    <w:multiLevelType w:val="hybridMultilevel"/>
    <w:tmpl w:val="FA321432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7" w15:restartNumberingAfterBreak="0">
    <w:nsid w:val="51712A2F"/>
    <w:multiLevelType w:val="hybridMultilevel"/>
    <w:tmpl w:val="2B0A6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593E29"/>
    <w:multiLevelType w:val="hybridMultilevel"/>
    <w:tmpl w:val="F3BC29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424358"/>
    <w:multiLevelType w:val="hybridMultilevel"/>
    <w:tmpl w:val="B4E8BE3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2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9B02DC"/>
    <w:multiLevelType w:val="multilevel"/>
    <w:tmpl w:val="4418CE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4" w15:restartNumberingAfterBreak="0">
    <w:nsid w:val="67CF4179"/>
    <w:multiLevelType w:val="hybridMultilevel"/>
    <w:tmpl w:val="0464C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427E89"/>
    <w:multiLevelType w:val="hybridMultilevel"/>
    <w:tmpl w:val="4CF01B6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9576BFE"/>
    <w:multiLevelType w:val="hybridMultilevel"/>
    <w:tmpl w:val="29A89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9A229E"/>
    <w:multiLevelType w:val="hybridMultilevel"/>
    <w:tmpl w:val="9B9AFF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F9A2963"/>
    <w:multiLevelType w:val="hybridMultilevel"/>
    <w:tmpl w:val="B02AC5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054397"/>
    <w:multiLevelType w:val="hybridMultilevel"/>
    <w:tmpl w:val="84C639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7002003"/>
    <w:multiLevelType w:val="hybridMultilevel"/>
    <w:tmpl w:val="B7BC25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025D42"/>
    <w:multiLevelType w:val="hybridMultilevel"/>
    <w:tmpl w:val="CFC682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84073A9"/>
    <w:multiLevelType w:val="multilevel"/>
    <w:tmpl w:val="4418CE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3" w15:restartNumberingAfterBreak="0">
    <w:nsid w:val="7A0155B4"/>
    <w:multiLevelType w:val="hybridMultilevel"/>
    <w:tmpl w:val="11008B30"/>
    <w:lvl w:ilvl="0" w:tplc="ECB2E76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A81073D"/>
    <w:multiLevelType w:val="hybridMultilevel"/>
    <w:tmpl w:val="ADBA5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B4306C6"/>
    <w:multiLevelType w:val="hybridMultilevel"/>
    <w:tmpl w:val="041024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284961">
    <w:abstractNumId w:val="2"/>
  </w:num>
  <w:num w:numId="2" w16cid:durableId="1254586419">
    <w:abstractNumId w:val="31"/>
  </w:num>
  <w:num w:numId="3" w16cid:durableId="1372271196">
    <w:abstractNumId w:val="34"/>
  </w:num>
  <w:num w:numId="4" w16cid:durableId="1904944052">
    <w:abstractNumId w:val="32"/>
  </w:num>
  <w:num w:numId="5" w16cid:durableId="57167779">
    <w:abstractNumId w:val="22"/>
  </w:num>
  <w:num w:numId="6" w16cid:durableId="543712406">
    <w:abstractNumId w:val="46"/>
  </w:num>
  <w:num w:numId="7" w16cid:durableId="1110005769">
    <w:abstractNumId w:val="24"/>
  </w:num>
  <w:num w:numId="8" w16cid:durableId="1043362426">
    <w:abstractNumId w:val="0"/>
  </w:num>
  <w:num w:numId="9" w16cid:durableId="1390305702">
    <w:abstractNumId w:val="53"/>
  </w:num>
  <w:num w:numId="10" w16cid:durableId="520705123">
    <w:abstractNumId w:val="15"/>
  </w:num>
  <w:num w:numId="11" w16cid:durableId="414011483">
    <w:abstractNumId w:val="39"/>
  </w:num>
  <w:num w:numId="12" w16cid:durableId="62221318">
    <w:abstractNumId w:val="40"/>
  </w:num>
  <w:num w:numId="13" w16cid:durableId="542139764">
    <w:abstractNumId w:val="42"/>
  </w:num>
  <w:num w:numId="14" w16cid:durableId="1473788">
    <w:abstractNumId w:val="4"/>
  </w:num>
  <w:num w:numId="15" w16cid:durableId="139688330">
    <w:abstractNumId w:val="12"/>
  </w:num>
  <w:num w:numId="16" w16cid:durableId="454523672">
    <w:abstractNumId w:val="35"/>
  </w:num>
  <w:num w:numId="17" w16cid:durableId="16274103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93850479">
    <w:abstractNumId w:val="5"/>
  </w:num>
  <w:num w:numId="19" w16cid:durableId="404258404">
    <w:abstractNumId w:val="25"/>
  </w:num>
  <w:num w:numId="20" w16cid:durableId="342702949">
    <w:abstractNumId w:val="3"/>
  </w:num>
  <w:num w:numId="21" w16cid:durableId="1859267714">
    <w:abstractNumId w:val="37"/>
  </w:num>
  <w:num w:numId="22" w16cid:durableId="184296821">
    <w:abstractNumId w:val="30"/>
  </w:num>
  <w:num w:numId="23" w16cid:durableId="1052539542">
    <w:abstractNumId w:val="41"/>
  </w:num>
  <w:num w:numId="24" w16cid:durableId="1278364849">
    <w:abstractNumId w:val="44"/>
  </w:num>
  <w:num w:numId="25" w16cid:durableId="114639999">
    <w:abstractNumId w:val="7"/>
  </w:num>
  <w:num w:numId="26" w16cid:durableId="1654143634">
    <w:abstractNumId w:val="28"/>
  </w:num>
  <w:num w:numId="27" w16cid:durableId="1356691797">
    <w:abstractNumId w:val="51"/>
  </w:num>
  <w:num w:numId="28" w16cid:durableId="827014746">
    <w:abstractNumId w:val="10"/>
  </w:num>
  <w:num w:numId="29" w16cid:durableId="1701975928">
    <w:abstractNumId w:val="16"/>
  </w:num>
  <w:num w:numId="30" w16cid:durableId="1969511065">
    <w:abstractNumId w:val="45"/>
  </w:num>
  <w:num w:numId="31" w16cid:durableId="1449818590">
    <w:abstractNumId w:val="13"/>
  </w:num>
  <w:num w:numId="32" w16cid:durableId="625550204">
    <w:abstractNumId w:val="52"/>
  </w:num>
  <w:num w:numId="33" w16cid:durableId="116678054">
    <w:abstractNumId w:val="48"/>
  </w:num>
  <w:num w:numId="34" w16cid:durableId="1847283843">
    <w:abstractNumId w:val="8"/>
  </w:num>
  <w:num w:numId="35" w16cid:durableId="1337533549">
    <w:abstractNumId w:val="20"/>
  </w:num>
  <w:num w:numId="36" w16cid:durableId="1947807126">
    <w:abstractNumId w:val="43"/>
  </w:num>
  <w:num w:numId="37" w16cid:durableId="156776653">
    <w:abstractNumId w:val="14"/>
  </w:num>
  <w:num w:numId="38" w16cid:durableId="288316907">
    <w:abstractNumId w:val="54"/>
  </w:num>
  <w:num w:numId="39" w16cid:durableId="485898327">
    <w:abstractNumId w:val="21"/>
  </w:num>
  <w:num w:numId="40" w16cid:durableId="1671911296">
    <w:abstractNumId w:val="19"/>
  </w:num>
  <w:num w:numId="41" w16cid:durableId="1275403480">
    <w:abstractNumId w:val="31"/>
  </w:num>
  <w:num w:numId="42" w16cid:durableId="1020427828">
    <w:abstractNumId w:val="31"/>
  </w:num>
  <w:num w:numId="43" w16cid:durableId="1990745909">
    <w:abstractNumId w:val="36"/>
  </w:num>
  <w:num w:numId="44" w16cid:durableId="1445535493">
    <w:abstractNumId w:val="31"/>
  </w:num>
  <w:num w:numId="45" w16cid:durableId="1198853245">
    <w:abstractNumId w:val="31"/>
  </w:num>
  <w:num w:numId="46" w16cid:durableId="2013213613">
    <w:abstractNumId w:val="26"/>
  </w:num>
  <w:num w:numId="47" w16cid:durableId="586118002">
    <w:abstractNumId w:val="27"/>
  </w:num>
  <w:num w:numId="48" w16cid:durableId="932012561">
    <w:abstractNumId w:val="49"/>
  </w:num>
  <w:num w:numId="49" w16cid:durableId="2063477958">
    <w:abstractNumId w:val="47"/>
  </w:num>
  <w:num w:numId="50" w16cid:durableId="1551959095">
    <w:abstractNumId w:val="38"/>
  </w:num>
  <w:num w:numId="51" w16cid:durableId="568342064">
    <w:abstractNumId w:val="9"/>
  </w:num>
  <w:num w:numId="52" w16cid:durableId="509874031">
    <w:abstractNumId w:val="29"/>
  </w:num>
  <w:num w:numId="53" w16cid:durableId="723333227">
    <w:abstractNumId w:val="17"/>
  </w:num>
  <w:num w:numId="54" w16cid:durableId="658077494">
    <w:abstractNumId w:val="23"/>
  </w:num>
  <w:num w:numId="55" w16cid:durableId="1225875605">
    <w:abstractNumId w:val="1"/>
  </w:num>
  <w:num w:numId="56" w16cid:durableId="777069623">
    <w:abstractNumId w:val="6"/>
  </w:num>
  <w:num w:numId="57" w16cid:durableId="965085561">
    <w:abstractNumId w:val="11"/>
  </w:num>
  <w:num w:numId="58" w16cid:durableId="1876843541">
    <w:abstractNumId w:val="33"/>
  </w:num>
  <w:num w:numId="59" w16cid:durableId="1882932705">
    <w:abstractNumId w:val="55"/>
  </w:num>
  <w:num w:numId="60" w16cid:durableId="1894582211">
    <w:abstractNumId w:val="5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zMjIzNjAysTA1NzVX0lEKTi0uzszPAykwrgUAZkTsoSwAAAA="/>
  </w:docVars>
  <w:rsids>
    <w:rsidRoot w:val="008068A2"/>
    <w:rsid w:val="00002B57"/>
    <w:rsid w:val="00002C1C"/>
    <w:rsid w:val="00003799"/>
    <w:rsid w:val="00007044"/>
    <w:rsid w:val="000136AA"/>
    <w:rsid w:val="00013DD8"/>
    <w:rsid w:val="00014679"/>
    <w:rsid w:val="00014E83"/>
    <w:rsid w:val="00016D20"/>
    <w:rsid w:val="00025F04"/>
    <w:rsid w:val="0003370B"/>
    <w:rsid w:val="0003475A"/>
    <w:rsid w:val="000548E5"/>
    <w:rsid w:val="00064BB6"/>
    <w:rsid w:val="00064D15"/>
    <w:rsid w:val="00067106"/>
    <w:rsid w:val="00076CE9"/>
    <w:rsid w:val="00086727"/>
    <w:rsid w:val="000954BF"/>
    <w:rsid w:val="00096459"/>
    <w:rsid w:val="000A0025"/>
    <w:rsid w:val="000A5CE5"/>
    <w:rsid w:val="000B39E6"/>
    <w:rsid w:val="000B56F0"/>
    <w:rsid w:val="000B68CE"/>
    <w:rsid w:val="000C49DA"/>
    <w:rsid w:val="000C5D4F"/>
    <w:rsid w:val="000D0854"/>
    <w:rsid w:val="000D515D"/>
    <w:rsid w:val="000F3C1F"/>
    <w:rsid w:val="000F4444"/>
    <w:rsid w:val="00103906"/>
    <w:rsid w:val="001055D9"/>
    <w:rsid w:val="00112C0A"/>
    <w:rsid w:val="0011338B"/>
    <w:rsid w:val="0012270F"/>
    <w:rsid w:val="001275B9"/>
    <w:rsid w:val="00127650"/>
    <w:rsid w:val="001358E5"/>
    <w:rsid w:val="001408BE"/>
    <w:rsid w:val="00142C75"/>
    <w:rsid w:val="00151840"/>
    <w:rsid w:val="001619DF"/>
    <w:rsid w:val="00162A12"/>
    <w:rsid w:val="00164CDC"/>
    <w:rsid w:val="00167CF1"/>
    <w:rsid w:val="00171021"/>
    <w:rsid w:val="00173075"/>
    <w:rsid w:val="00177107"/>
    <w:rsid w:val="00181597"/>
    <w:rsid w:val="00181DAB"/>
    <w:rsid w:val="00183A2C"/>
    <w:rsid w:val="00192692"/>
    <w:rsid w:val="001966C7"/>
    <w:rsid w:val="001A4DFA"/>
    <w:rsid w:val="001A6728"/>
    <w:rsid w:val="001B1FDE"/>
    <w:rsid w:val="001C1FCD"/>
    <w:rsid w:val="001C3880"/>
    <w:rsid w:val="001C766C"/>
    <w:rsid w:val="001D2464"/>
    <w:rsid w:val="001D2EEC"/>
    <w:rsid w:val="001E1161"/>
    <w:rsid w:val="001E1871"/>
    <w:rsid w:val="001E2ACE"/>
    <w:rsid w:val="001E3506"/>
    <w:rsid w:val="001E3FEF"/>
    <w:rsid w:val="001E77CA"/>
    <w:rsid w:val="00202683"/>
    <w:rsid w:val="00202CC2"/>
    <w:rsid w:val="00215FCE"/>
    <w:rsid w:val="002413B8"/>
    <w:rsid w:val="0024231A"/>
    <w:rsid w:val="002470DE"/>
    <w:rsid w:val="00253192"/>
    <w:rsid w:val="00255DD7"/>
    <w:rsid w:val="00262B43"/>
    <w:rsid w:val="0026416F"/>
    <w:rsid w:val="00264287"/>
    <w:rsid w:val="0026589D"/>
    <w:rsid w:val="002664E1"/>
    <w:rsid w:val="00267D12"/>
    <w:rsid w:val="002A2D2D"/>
    <w:rsid w:val="002A6C72"/>
    <w:rsid w:val="002B0473"/>
    <w:rsid w:val="002B08AD"/>
    <w:rsid w:val="002B2641"/>
    <w:rsid w:val="002B7064"/>
    <w:rsid w:val="002D1F91"/>
    <w:rsid w:val="002D7541"/>
    <w:rsid w:val="002E7360"/>
    <w:rsid w:val="002F56D7"/>
    <w:rsid w:val="0033212E"/>
    <w:rsid w:val="0033490F"/>
    <w:rsid w:val="00341B88"/>
    <w:rsid w:val="00355F65"/>
    <w:rsid w:val="00361D59"/>
    <w:rsid w:val="00370C49"/>
    <w:rsid w:val="0038037A"/>
    <w:rsid w:val="003817EF"/>
    <w:rsid w:val="00382225"/>
    <w:rsid w:val="00382346"/>
    <w:rsid w:val="00382A45"/>
    <w:rsid w:val="00387A4D"/>
    <w:rsid w:val="00394F16"/>
    <w:rsid w:val="003A1601"/>
    <w:rsid w:val="003A5602"/>
    <w:rsid w:val="003B0278"/>
    <w:rsid w:val="003B08DF"/>
    <w:rsid w:val="003B6A53"/>
    <w:rsid w:val="003C1C2E"/>
    <w:rsid w:val="003E1013"/>
    <w:rsid w:val="003E167F"/>
    <w:rsid w:val="003E2A2C"/>
    <w:rsid w:val="003E4288"/>
    <w:rsid w:val="003E43E5"/>
    <w:rsid w:val="003E4DFF"/>
    <w:rsid w:val="003E6334"/>
    <w:rsid w:val="003E6BFB"/>
    <w:rsid w:val="003E7AFE"/>
    <w:rsid w:val="003F1864"/>
    <w:rsid w:val="004039DB"/>
    <w:rsid w:val="00411303"/>
    <w:rsid w:val="00420210"/>
    <w:rsid w:val="00421AC6"/>
    <w:rsid w:val="004311CA"/>
    <w:rsid w:val="00441F7A"/>
    <w:rsid w:val="00443C66"/>
    <w:rsid w:val="00443E9F"/>
    <w:rsid w:val="0046669E"/>
    <w:rsid w:val="0047331A"/>
    <w:rsid w:val="00473B2B"/>
    <w:rsid w:val="00476D4B"/>
    <w:rsid w:val="004879B8"/>
    <w:rsid w:val="00491748"/>
    <w:rsid w:val="004962D1"/>
    <w:rsid w:val="004A366A"/>
    <w:rsid w:val="004A7E77"/>
    <w:rsid w:val="004C4871"/>
    <w:rsid w:val="004C5EBE"/>
    <w:rsid w:val="004D0618"/>
    <w:rsid w:val="004D1DBC"/>
    <w:rsid w:val="004D29A9"/>
    <w:rsid w:val="004D3D2C"/>
    <w:rsid w:val="004D5372"/>
    <w:rsid w:val="004F497E"/>
    <w:rsid w:val="0050017E"/>
    <w:rsid w:val="005177D3"/>
    <w:rsid w:val="00517AAC"/>
    <w:rsid w:val="00517B12"/>
    <w:rsid w:val="00524789"/>
    <w:rsid w:val="00537041"/>
    <w:rsid w:val="00542A06"/>
    <w:rsid w:val="00547267"/>
    <w:rsid w:val="00553CCB"/>
    <w:rsid w:val="00563DC7"/>
    <w:rsid w:val="00564029"/>
    <w:rsid w:val="005643BD"/>
    <w:rsid w:val="00564D7B"/>
    <w:rsid w:val="0056527D"/>
    <w:rsid w:val="00566728"/>
    <w:rsid w:val="0056786B"/>
    <w:rsid w:val="00577AFD"/>
    <w:rsid w:val="005803E5"/>
    <w:rsid w:val="00584EDB"/>
    <w:rsid w:val="0058723E"/>
    <w:rsid w:val="00596357"/>
    <w:rsid w:val="005A6586"/>
    <w:rsid w:val="005B502F"/>
    <w:rsid w:val="005C0010"/>
    <w:rsid w:val="005C131C"/>
    <w:rsid w:val="005C55B9"/>
    <w:rsid w:val="005C6A24"/>
    <w:rsid w:val="005D3771"/>
    <w:rsid w:val="005E04C4"/>
    <w:rsid w:val="005E04CE"/>
    <w:rsid w:val="005E4794"/>
    <w:rsid w:val="005E569D"/>
    <w:rsid w:val="005E6CC9"/>
    <w:rsid w:val="00600083"/>
    <w:rsid w:val="00604363"/>
    <w:rsid w:val="006075A8"/>
    <w:rsid w:val="00613CE2"/>
    <w:rsid w:val="00615791"/>
    <w:rsid w:val="00624DCF"/>
    <w:rsid w:val="0062720C"/>
    <w:rsid w:val="00632674"/>
    <w:rsid w:val="00632757"/>
    <w:rsid w:val="0063342B"/>
    <w:rsid w:val="00644B3F"/>
    <w:rsid w:val="006532A2"/>
    <w:rsid w:val="00660523"/>
    <w:rsid w:val="00662A78"/>
    <w:rsid w:val="006660E2"/>
    <w:rsid w:val="00670041"/>
    <w:rsid w:val="00670DFA"/>
    <w:rsid w:val="006719BA"/>
    <w:rsid w:val="00671FE2"/>
    <w:rsid w:val="00673B36"/>
    <w:rsid w:val="00674437"/>
    <w:rsid w:val="006914FD"/>
    <w:rsid w:val="00695634"/>
    <w:rsid w:val="006A21A0"/>
    <w:rsid w:val="006A2AE6"/>
    <w:rsid w:val="006A5127"/>
    <w:rsid w:val="006C09BE"/>
    <w:rsid w:val="006C41BF"/>
    <w:rsid w:val="006D239A"/>
    <w:rsid w:val="006D31D9"/>
    <w:rsid w:val="006D4363"/>
    <w:rsid w:val="006D47CC"/>
    <w:rsid w:val="006D640C"/>
    <w:rsid w:val="006E2245"/>
    <w:rsid w:val="006E55B4"/>
    <w:rsid w:val="006E57FB"/>
    <w:rsid w:val="006E7E50"/>
    <w:rsid w:val="006F4C45"/>
    <w:rsid w:val="006F7B02"/>
    <w:rsid w:val="00704432"/>
    <w:rsid w:val="007051DF"/>
    <w:rsid w:val="00710386"/>
    <w:rsid w:val="0071692E"/>
    <w:rsid w:val="00724DA4"/>
    <w:rsid w:val="00730E15"/>
    <w:rsid w:val="00744055"/>
    <w:rsid w:val="00747B7D"/>
    <w:rsid w:val="00761A1E"/>
    <w:rsid w:val="00763912"/>
    <w:rsid w:val="00770B05"/>
    <w:rsid w:val="00775ED2"/>
    <w:rsid w:val="00780F44"/>
    <w:rsid w:val="00781D0B"/>
    <w:rsid w:val="00784922"/>
    <w:rsid w:val="00785258"/>
    <w:rsid w:val="00791F02"/>
    <w:rsid w:val="0079324A"/>
    <w:rsid w:val="00794EEE"/>
    <w:rsid w:val="00795ACA"/>
    <w:rsid w:val="0079625D"/>
    <w:rsid w:val="0079641C"/>
    <w:rsid w:val="007A635E"/>
    <w:rsid w:val="007B698A"/>
    <w:rsid w:val="007C019F"/>
    <w:rsid w:val="007C2C37"/>
    <w:rsid w:val="007C3E81"/>
    <w:rsid w:val="007D1F12"/>
    <w:rsid w:val="007D2C25"/>
    <w:rsid w:val="007D5E95"/>
    <w:rsid w:val="007E0960"/>
    <w:rsid w:val="007E0A0C"/>
    <w:rsid w:val="007E185B"/>
    <w:rsid w:val="007E3070"/>
    <w:rsid w:val="007F177C"/>
    <w:rsid w:val="007F6061"/>
    <w:rsid w:val="00801502"/>
    <w:rsid w:val="008050DE"/>
    <w:rsid w:val="008063E1"/>
    <w:rsid w:val="008068A2"/>
    <w:rsid w:val="008105A0"/>
    <w:rsid w:val="00816744"/>
    <w:rsid w:val="00830E30"/>
    <w:rsid w:val="00831EEA"/>
    <w:rsid w:val="0084635C"/>
    <w:rsid w:val="00852705"/>
    <w:rsid w:val="00855091"/>
    <w:rsid w:val="0086146B"/>
    <w:rsid w:val="00861625"/>
    <w:rsid w:val="008617B5"/>
    <w:rsid w:val="00863C18"/>
    <w:rsid w:val="0087027E"/>
    <w:rsid w:val="00870828"/>
    <w:rsid w:val="008741DA"/>
    <w:rsid w:val="00874632"/>
    <w:rsid w:val="0088080B"/>
    <w:rsid w:val="0089183C"/>
    <w:rsid w:val="0089372F"/>
    <w:rsid w:val="00896E5E"/>
    <w:rsid w:val="008C2B83"/>
    <w:rsid w:val="008C5930"/>
    <w:rsid w:val="008D5AB9"/>
    <w:rsid w:val="008D5B01"/>
    <w:rsid w:val="008E05D1"/>
    <w:rsid w:val="008E45C0"/>
    <w:rsid w:val="008E6CF3"/>
    <w:rsid w:val="008E750B"/>
    <w:rsid w:val="008E7723"/>
    <w:rsid w:val="008F202C"/>
    <w:rsid w:val="008F5B43"/>
    <w:rsid w:val="008F5FDB"/>
    <w:rsid w:val="008F6035"/>
    <w:rsid w:val="00902E68"/>
    <w:rsid w:val="0090559C"/>
    <w:rsid w:val="00912BC6"/>
    <w:rsid w:val="0091688E"/>
    <w:rsid w:val="00920934"/>
    <w:rsid w:val="009254B7"/>
    <w:rsid w:val="00934045"/>
    <w:rsid w:val="00937030"/>
    <w:rsid w:val="00937936"/>
    <w:rsid w:val="00941FFF"/>
    <w:rsid w:val="00951001"/>
    <w:rsid w:val="0095466F"/>
    <w:rsid w:val="00955097"/>
    <w:rsid w:val="00955691"/>
    <w:rsid w:val="00961157"/>
    <w:rsid w:val="00971E59"/>
    <w:rsid w:val="00976E46"/>
    <w:rsid w:val="00983C1D"/>
    <w:rsid w:val="009B5C3A"/>
    <w:rsid w:val="009C0C39"/>
    <w:rsid w:val="009C6304"/>
    <w:rsid w:val="009C7C41"/>
    <w:rsid w:val="009D0C05"/>
    <w:rsid w:val="009D1805"/>
    <w:rsid w:val="009D57AC"/>
    <w:rsid w:val="009F459E"/>
    <w:rsid w:val="009F615C"/>
    <w:rsid w:val="00A0141C"/>
    <w:rsid w:val="00A02545"/>
    <w:rsid w:val="00A02813"/>
    <w:rsid w:val="00A06CF7"/>
    <w:rsid w:val="00A06D89"/>
    <w:rsid w:val="00A15F5F"/>
    <w:rsid w:val="00A21073"/>
    <w:rsid w:val="00A2426C"/>
    <w:rsid w:val="00A41120"/>
    <w:rsid w:val="00A45A89"/>
    <w:rsid w:val="00A47F12"/>
    <w:rsid w:val="00A66DE2"/>
    <w:rsid w:val="00A67839"/>
    <w:rsid w:val="00A70227"/>
    <w:rsid w:val="00A826E2"/>
    <w:rsid w:val="00A8299E"/>
    <w:rsid w:val="00AA3772"/>
    <w:rsid w:val="00AB106E"/>
    <w:rsid w:val="00AB2224"/>
    <w:rsid w:val="00AB3533"/>
    <w:rsid w:val="00AB4D44"/>
    <w:rsid w:val="00AC60FE"/>
    <w:rsid w:val="00AC77AD"/>
    <w:rsid w:val="00AD3214"/>
    <w:rsid w:val="00AE05D3"/>
    <w:rsid w:val="00AE0ED4"/>
    <w:rsid w:val="00AE2CBA"/>
    <w:rsid w:val="00AE6D60"/>
    <w:rsid w:val="00B058CA"/>
    <w:rsid w:val="00B11205"/>
    <w:rsid w:val="00B148DD"/>
    <w:rsid w:val="00B17740"/>
    <w:rsid w:val="00B30D65"/>
    <w:rsid w:val="00B32F1E"/>
    <w:rsid w:val="00B47AC8"/>
    <w:rsid w:val="00B567F6"/>
    <w:rsid w:val="00B63BD7"/>
    <w:rsid w:val="00B63DED"/>
    <w:rsid w:val="00B67D59"/>
    <w:rsid w:val="00B9309B"/>
    <w:rsid w:val="00BA1772"/>
    <w:rsid w:val="00BA1F40"/>
    <w:rsid w:val="00BA4820"/>
    <w:rsid w:val="00BB05FA"/>
    <w:rsid w:val="00BB0D7E"/>
    <w:rsid w:val="00BB5B10"/>
    <w:rsid w:val="00BB5DF0"/>
    <w:rsid w:val="00BC56D6"/>
    <w:rsid w:val="00BD1D38"/>
    <w:rsid w:val="00BE6E58"/>
    <w:rsid w:val="00BF1775"/>
    <w:rsid w:val="00BF201D"/>
    <w:rsid w:val="00BF3C41"/>
    <w:rsid w:val="00C035BA"/>
    <w:rsid w:val="00C0490B"/>
    <w:rsid w:val="00C06FBA"/>
    <w:rsid w:val="00C07904"/>
    <w:rsid w:val="00C11320"/>
    <w:rsid w:val="00C14C80"/>
    <w:rsid w:val="00C314BA"/>
    <w:rsid w:val="00C355A5"/>
    <w:rsid w:val="00C43B64"/>
    <w:rsid w:val="00C504BF"/>
    <w:rsid w:val="00C5140D"/>
    <w:rsid w:val="00C53F37"/>
    <w:rsid w:val="00C54776"/>
    <w:rsid w:val="00C600A6"/>
    <w:rsid w:val="00C62A0F"/>
    <w:rsid w:val="00C67AE1"/>
    <w:rsid w:val="00C7705F"/>
    <w:rsid w:val="00C82862"/>
    <w:rsid w:val="00C84E4D"/>
    <w:rsid w:val="00C86A92"/>
    <w:rsid w:val="00C95C26"/>
    <w:rsid w:val="00CA0919"/>
    <w:rsid w:val="00CA199C"/>
    <w:rsid w:val="00CA317B"/>
    <w:rsid w:val="00CA497B"/>
    <w:rsid w:val="00CB27FE"/>
    <w:rsid w:val="00CB3C22"/>
    <w:rsid w:val="00CB75FA"/>
    <w:rsid w:val="00CC7014"/>
    <w:rsid w:val="00CD5181"/>
    <w:rsid w:val="00CD7485"/>
    <w:rsid w:val="00CE3C3D"/>
    <w:rsid w:val="00CF3A58"/>
    <w:rsid w:val="00D02810"/>
    <w:rsid w:val="00D02D55"/>
    <w:rsid w:val="00D06754"/>
    <w:rsid w:val="00D22895"/>
    <w:rsid w:val="00D26AFF"/>
    <w:rsid w:val="00D30AFE"/>
    <w:rsid w:val="00D4354E"/>
    <w:rsid w:val="00D43F69"/>
    <w:rsid w:val="00D43F7B"/>
    <w:rsid w:val="00D472EA"/>
    <w:rsid w:val="00D50831"/>
    <w:rsid w:val="00D55609"/>
    <w:rsid w:val="00D57163"/>
    <w:rsid w:val="00D67C0E"/>
    <w:rsid w:val="00D735FF"/>
    <w:rsid w:val="00D73957"/>
    <w:rsid w:val="00D74D04"/>
    <w:rsid w:val="00D75B0C"/>
    <w:rsid w:val="00D829DE"/>
    <w:rsid w:val="00D910AA"/>
    <w:rsid w:val="00D92FCA"/>
    <w:rsid w:val="00DC28E6"/>
    <w:rsid w:val="00DC6912"/>
    <w:rsid w:val="00DD7A43"/>
    <w:rsid w:val="00DD7BB2"/>
    <w:rsid w:val="00DE17ED"/>
    <w:rsid w:val="00DE1B8E"/>
    <w:rsid w:val="00DE5D78"/>
    <w:rsid w:val="00DE6708"/>
    <w:rsid w:val="00DE6973"/>
    <w:rsid w:val="00DE6EAD"/>
    <w:rsid w:val="00DF00FA"/>
    <w:rsid w:val="00DF01D4"/>
    <w:rsid w:val="00DF57D8"/>
    <w:rsid w:val="00E05E0A"/>
    <w:rsid w:val="00E109BC"/>
    <w:rsid w:val="00E10E16"/>
    <w:rsid w:val="00E1356C"/>
    <w:rsid w:val="00E24AB5"/>
    <w:rsid w:val="00E24C6A"/>
    <w:rsid w:val="00E25811"/>
    <w:rsid w:val="00E31B59"/>
    <w:rsid w:val="00E32F85"/>
    <w:rsid w:val="00E36FD8"/>
    <w:rsid w:val="00E37380"/>
    <w:rsid w:val="00E37C86"/>
    <w:rsid w:val="00E43901"/>
    <w:rsid w:val="00E465C4"/>
    <w:rsid w:val="00E47412"/>
    <w:rsid w:val="00E526BF"/>
    <w:rsid w:val="00E539FB"/>
    <w:rsid w:val="00E63F64"/>
    <w:rsid w:val="00E7160A"/>
    <w:rsid w:val="00E71F6B"/>
    <w:rsid w:val="00E74623"/>
    <w:rsid w:val="00E8020F"/>
    <w:rsid w:val="00E86D42"/>
    <w:rsid w:val="00EA1019"/>
    <w:rsid w:val="00EA2D98"/>
    <w:rsid w:val="00EA3B29"/>
    <w:rsid w:val="00EB3555"/>
    <w:rsid w:val="00EB3AA6"/>
    <w:rsid w:val="00EB7421"/>
    <w:rsid w:val="00EC4158"/>
    <w:rsid w:val="00EC48E8"/>
    <w:rsid w:val="00EC5A4D"/>
    <w:rsid w:val="00ED0DEA"/>
    <w:rsid w:val="00ED28A5"/>
    <w:rsid w:val="00ED481E"/>
    <w:rsid w:val="00ED73C4"/>
    <w:rsid w:val="00EE613C"/>
    <w:rsid w:val="00F11AB3"/>
    <w:rsid w:val="00F14ADF"/>
    <w:rsid w:val="00F15065"/>
    <w:rsid w:val="00F155C8"/>
    <w:rsid w:val="00F17A4E"/>
    <w:rsid w:val="00F20B48"/>
    <w:rsid w:val="00F226D8"/>
    <w:rsid w:val="00F233A2"/>
    <w:rsid w:val="00F35DE2"/>
    <w:rsid w:val="00F37A8B"/>
    <w:rsid w:val="00F44ED6"/>
    <w:rsid w:val="00F45A61"/>
    <w:rsid w:val="00F46918"/>
    <w:rsid w:val="00F46DDE"/>
    <w:rsid w:val="00F472A9"/>
    <w:rsid w:val="00F51CDC"/>
    <w:rsid w:val="00F5440E"/>
    <w:rsid w:val="00F62E72"/>
    <w:rsid w:val="00F7033C"/>
    <w:rsid w:val="00F933A8"/>
    <w:rsid w:val="00F94976"/>
    <w:rsid w:val="00F976AD"/>
    <w:rsid w:val="00F97C6C"/>
    <w:rsid w:val="00FA3782"/>
    <w:rsid w:val="00FB1948"/>
    <w:rsid w:val="00FB3392"/>
    <w:rsid w:val="00FC6423"/>
    <w:rsid w:val="00FD014C"/>
    <w:rsid w:val="00FD068A"/>
    <w:rsid w:val="00FD1194"/>
    <w:rsid w:val="00FD168C"/>
    <w:rsid w:val="00FE038F"/>
    <w:rsid w:val="00FE3412"/>
    <w:rsid w:val="00FF10FC"/>
    <w:rsid w:val="00FF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CEC6F2"/>
  <w15:docId w15:val="{3D4F1954-20E0-44AB-8983-3B40DE3CD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E5E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96E5E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96E5E"/>
    <w:pPr>
      <w:keepNext/>
      <w:keepLines/>
      <w:numPr>
        <w:numId w:val="2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6E5E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6E5E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E5E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6E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E5E"/>
  </w:style>
  <w:style w:type="paragraph" w:styleId="Footer">
    <w:name w:val="footer"/>
    <w:basedOn w:val="Normal"/>
    <w:link w:val="FooterChar"/>
    <w:uiPriority w:val="99"/>
    <w:unhideWhenUsed/>
    <w:rsid w:val="00896E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E5E"/>
  </w:style>
  <w:style w:type="paragraph" w:styleId="BalloonText">
    <w:name w:val="Balloon Text"/>
    <w:basedOn w:val="Normal"/>
    <w:link w:val="BalloonTextChar"/>
    <w:uiPriority w:val="99"/>
    <w:semiHidden/>
    <w:unhideWhenUsed/>
    <w:rsid w:val="00896E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E5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96E5E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96E5E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96E5E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96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6E5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96E5E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96E5E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96E5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96E5E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E5E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96E5E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96E5E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896E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96E5E"/>
  </w:style>
  <w:style w:type="paragraph" w:styleId="HTMLPreformatted">
    <w:name w:val="HTML Preformatted"/>
    <w:basedOn w:val="Normal"/>
    <w:link w:val="HTMLPreformattedChar"/>
    <w:uiPriority w:val="99"/>
    <w:unhideWhenUsed/>
    <w:rsid w:val="00747B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7B7D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896E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896E5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6E5E"/>
    <w:rPr>
      <w:color w:val="605E5C"/>
      <w:shd w:val="clear" w:color="auto" w:fill="E1DFDD"/>
    </w:rPr>
  </w:style>
  <w:style w:type="table" w:customStyle="1" w:styleId="TableGrid3">
    <w:name w:val="Table Grid3"/>
    <w:basedOn w:val="TableNormal"/>
    <w:next w:val="TableGrid"/>
    <w:uiPriority w:val="59"/>
    <w:rsid w:val="00033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632674"/>
  </w:style>
  <w:style w:type="table" w:customStyle="1" w:styleId="TableGrid4">
    <w:name w:val="Table Grid4"/>
    <w:basedOn w:val="TableNormal"/>
    <w:next w:val="TableGrid"/>
    <w:uiPriority w:val="59"/>
    <w:rsid w:val="00632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632674"/>
  </w:style>
  <w:style w:type="table" w:customStyle="1" w:styleId="TableGrid5">
    <w:name w:val="Table Grid5"/>
    <w:basedOn w:val="TableNormal"/>
    <w:next w:val="TableGrid"/>
    <w:uiPriority w:val="59"/>
    <w:rsid w:val="00632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531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531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531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31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31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04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35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4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0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68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21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809303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02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44677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0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0.png"/><Relationship Id="rId21" Type="http://schemas.openxmlformats.org/officeDocument/2006/relationships/image" Target="media/image11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4.png"/><Relationship Id="rId3" Type="http://schemas.openxmlformats.org/officeDocument/2006/relationships/hyperlink" Target="https://softuni.bg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SoftUni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48C63F-EC35-450C-A881-F6B7C1C2B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SoftUni Template</Template>
  <TotalTime>2220</TotalTime>
  <Pages>4</Pages>
  <Words>729</Words>
  <Characters>4156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Exercises and Homework for the JavaScript Advanced Course at SoftUni</vt:lpstr>
      <vt:lpstr>Exercises and Homework for the JavaScript Advanced Course at SoftUni</vt:lpstr>
    </vt:vector>
  </TitlesOfParts>
  <Manager>Svetlin Nakov</Manager>
  <Company>Software University (SoftUni)</Company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 and Homework for the JavaScript Advanced Course at SoftUni</dc:title>
  <dc:subject>JavaScript Programming Course @ SoftUni</dc:subject>
  <dc:creator>Software University Foundation</dc:creator>
  <cp:keywords>Web, Javascript, ReactJS</cp:keywords>
  <dc:description/>
  <cp:lastModifiedBy>Daniel Dimitrov</cp:lastModifiedBy>
  <cp:revision>82</cp:revision>
  <cp:lastPrinted>2015-10-26T22:35:00Z</cp:lastPrinted>
  <dcterms:created xsi:type="dcterms:W3CDTF">2021-03-01T12:49:00Z</dcterms:created>
  <dcterms:modified xsi:type="dcterms:W3CDTF">2026-04-20T10:21:00Z</dcterms:modified>
  <cp:category>programming, education, software engineering, software development</cp:category>
</cp:coreProperties>
</file>
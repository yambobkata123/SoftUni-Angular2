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673D" w14:textId="1CBA850C" w:rsidR="0062720C" w:rsidRPr="00517AAC" w:rsidRDefault="007D2C25" w:rsidP="007D2C25">
      <w:pPr>
        <w:pStyle w:val="Heading1"/>
        <w:jc w:val="center"/>
        <w:rPr>
          <w:lang w:val="en-GB"/>
        </w:rPr>
      </w:pPr>
      <w:r w:rsidRPr="002062CE">
        <w:t xml:space="preserve">Angular </w:t>
      </w:r>
      <w:r w:rsidR="00517AAC" w:rsidRPr="00517AAC">
        <w:t>Project</w:t>
      </w:r>
      <w:r w:rsidR="00AF046B">
        <w:t xml:space="preserve"> - </w:t>
      </w:r>
      <w:r w:rsidR="00AF046B" w:rsidRPr="00AF046B">
        <w:t>Functional Guide</w:t>
      </w:r>
    </w:p>
    <w:p w14:paraId="505F6950" w14:textId="77777777" w:rsidR="001358E5" w:rsidRDefault="001358E5" w:rsidP="001358E5"/>
    <w:p w14:paraId="7107B6C4" w14:textId="77777777" w:rsidR="00AF046B" w:rsidRDefault="00AF046B" w:rsidP="00AF046B">
      <w:pPr>
        <w:pStyle w:val="Heading2"/>
      </w:pPr>
      <w:r>
        <w:t>Application Purpose</w:t>
      </w:r>
    </w:p>
    <w:p w14:paraId="4FFB6727" w14:textId="77777777" w:rsidR="00AF046B" w:rsidRDefault="00AF046B" w:rsidP="00AF046B">
      <w:r>
        <w:t>Explain the main goal of the application.</w:t>
      </w:r>
    </w:p>
    <w:p w14:paraId="7AB11702" w14:textId="77777777" w:rsidR="00AF046B" w:rsidRDefault="00AF046B" w:rsidP="00AF046B">
      <w:r w:rsidRPr="00AF046B">
        <w:rPr>
          <w:b/>
          <w:bCs/>
        </w:rPr>
        <w:t>Example</w:t>
      </w:r>
      <w:r>
        <w:t>:</w:t>
      </w:r>
      <w:r>
        <w:br/>
        <w:t>The goal of the application is to help users organize their tasks and improve productivity.</w:t>
      </w:r>
    </w:p>
    <w:p w14:paraId="121FC1C2" w14:textId="77777777" w:rsidR="00AF046B" w:rsidRPr="00AF046B" w:rsidRDefault="00AF046B" w:rsidP="00AF046B">
      <w:pPr>
        <w:pStyle w:val="Heading2"/>
      </w:pPr>
      <w:r w:rsidRPr="00AF046B">
        <w:t>User Roles</w:t>
      </w:r>
    </w:p>
    <w:p w14:paraId="6758E01A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Describe the available user roles.</w:t>
      </w:r>
    </w:p>
    <w:p w14:paraId="579A413A" w14:textId="77777777" w:rsidR="00AF046B" w:rsidRPr="00AF046B" w:rsidRDefault="00AF046B" w:rsidP="00AF046B">
      <w:pPr>
        <w:rPr>
          <w:lang w:val="en-GB"/>
        </w:rPr>
      </w:pPr>
      <w:r w:rsidRPr="00AF046B">
        <w:rPr>
          <w:b/>
          <w:bCs/>
          <w:lang w:val="en-GB"/>
        </w:rPr>
        <w:t>Example</w:t>
      </w:r>
      <w:r w:rsidRPr="00AF046B">
        <w:rPr>
          <w:lang w:val="en-GB"/>
        </w:rPr>
        <w:t>:</w:t>
      </w:r>
    </w:p>
    <w:p w14:paraId="53C52A9B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Guest (Not Authenticated User)</w:t>
      </w:r>
    </w:p>
    <w:p w14:paraId="4E0062A9" w14:textId="77777777" w:rsidR="00AF046B" w:rsidRPr="00AF046B" w:rsidRDefault="00AF046B" w:rsidP="00AF046B">
      <w:pPr>
        <w:numPr>
          <w:ilvl w:val="0"/>
          <w:numId w:val="61"/>
        </w:numPr>
        <w:rPr>
          <w:lang w:val="en-GB"/>
        </w:rPr>
      </w:pPr>
      <w:r w:rsidRPr="00AF046B">
        <w:rPr>
          <w:lang w:val="en-GB"/>
        </w:rPr>
        <w:t xml:space="preserve">Can view the </w:t>
      </w:r>
      <w:proofErr w:type="spellStart"/>
      <w:r w:rsidRPr="00AF046B">
        <w:rPr>
          <w:lang w:val="en-GB"/>
        </w:rPr>
        <w:t>catalog</w:t>
      </w:r>
      <w:proofErr w:type="spellEnd"/>
    </w:p>
    <w:p w14:paraId="7FD5CBE0" w14:textId="77777777" w:rsidR="00AF046B" w:rsidRPr="00AF046B" w:rsidRDefault="00AF046B" w:rsidP="00AF046B">
      <w:pPr>
        <w:numPr>
          <w:ilvl w:val="0"/>
          <w:numId w:val="61"/>
        </w:numPr>
        <w:rPr>
          <w:lang w:val="en-GB"/>
        </w:rPr>
      </w:pPr>
      <w:r w:rsidRPr="00AF046B">
        <w:rPr>
          <w:lang w:val="en-GB"/>
        </w:rPr>
        <w:t>Can view details of items</w:t>
      </w:r>
    </w:p>
    <w:p w14:paraId="47FB5273" w14:textId="77777777" w:rsidR="00AF046B" w:rsidRPr="00AF046B" w:rsidRDefault="00AF046B" w:rsidP="00AF046B">
      <w:pPr>
        <w:numPr>
          <w:ilvl w:val="0"/>
          <w:numId w:val="61"/>
        </w:numPr>
        <w:rPr>
          <w:lang w:val="en-GB"/>
        </w:rPr>
      </w:pPr>
      <w:r w:rsidRPr="00AF046B">
        <w:rPr>
          <w:lang w:val="en-GB"/>
        </w:rPr>
        <w:t>Can register or login</w:t>
      </w:r>
    </w:p>
    <w:p w14:paraId="0F96EC35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Authenticated User</w:t>
      </w:r>
    </w:p>
    <w:p w14:paraId="2BF06C58" w14:textId="77777777" w:rsidR="00AF046B" w:rsidRPr="00AF046B" w:rsidRDefault="00AF046B" w:rsidP="00AF046B">
      <w:pPr>
        <w:numPr>
          <w:ilvl w:val="0"/>
          <w:numId w:val="62"/>
        </w:numPr>
        <w:rPr>
          <w:lang w:val="en-GB"/>
        </w:rPr>
      </w:pPr>
      <w:r w:rsidRPr="00AF046B">
        <w:rPr>
          <w:lang w:val="en-GB"/>
        </w:rPr>
        <w:t>Can create new records</w:t>
      </w:r>
    </w:p>
    <w:p w14:paraId="4179438F" w14:textId="77777777" w:rsidR="00AF046B" w:rsidRPr="00AF046B" w:rsidRDefault="00AF046B" w:rsidP="00AF046B">
      <w:pPr>
        <w:numPr>
          <w:ilvl w:val="0"/>
          <w:numId w:val="62"/>
        </w:numPr>
        <w:rPr>
          <w:lang w:val="en-GB"/>
        </w:rPr>
      </w:pPr>
      <w:r w:rsidRPr="00AF046B">
        <w:rPr>
          <w:lang w:val="en-GB"/>
        </w:rPr>
        <w:t>Can edit their own records</w:t>
      </w:r>
    </w:p>
    <w:p w14:paraId="6421ABC0" w14:textId="77777777" w:rsidR="00AF046B" w:rsidRPr="00AF046B" w:rsidRDefault="00AF046B" w:rsidP="00AF046B">
      <w:pPr>
        <w:numPr>
          <w:ilvl w:val="0"/>
          <w:numId w:val="62"/>
        </w:numPr>
        <w:rPr>
          <w:lang w:val="en-GB"/>
        </w:rPr>
      </w:pPr>
      <w:r w:rsidRPr="00AF046B">
        <w:rPr>
          <w:lang w:val="en-GB"/>
        </w:rPr>
        <w:t>Can delete their own records</w:t>
      </w:r>
    </w:p>
    <w:p w14:paraId="7AC6C6AE" w14:textId="77777777" w:rsidR="00AF046B" w:rsidRPr="00AF046B" w:rsidRDefault="00AF046B" w:rsidP="00AF046B">
      <w:pPr>
        <w:numPr>
          <w:ilvl w:val="0"/>
          <w:numId w:val="62"/>
        </w:numPr>
        <w:rPr>
          <w:lang w:val="en-GB"/>
        </w:rPr>
      </w:pPr>
      <w:r w:rsidRPr="00AF046B">
        <w:rPr>
          <w:lang w:val="en-GB"/>
        </w:rPr>
        <w:t>Can interact with records (likes, comments, etc.)</w:t>
      </w:r>
    </w:p>
    <w:p w14:paraId="7EDE18E4" w14:textId="77777777" w:rsidR="00AF046B" w:rsidRPr="00AF046B" w:rsidRDefault="00AF046B" w:rsidP="00AF046B">
      <w:pPr>
        <w:pStyle w:val="Heading2"/>
      </w:pPr>
      <w:r w:rsidRPr="00AF046B">
        <w:t>Public Features</w:t>
      </w:r>
    </w:p>
    <w:p w14:paraId="296DE175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Describe all features accessible without login.</w:t>
      </w:r>
    </w:p>
    <w:p w14:paraId="776F1E71" w14:textId="77777777" w:rsidR="00AF046B" w:rsidRPr="00AF046B" w:rsidRDefault="00AF046B" w:rsidP="00AF046B">
      <w:pPr>
        <w:rPr>
          <w:b/>
          <w:bCs/>
          <w:lang w:val="en-GB"/>
        </w:rPr>
      </w:pPr>
      <w:r w:rsidRPr="00AF046B">
        <w:rPr>
          <w:b/>
          <w:bCs/>
          <w:lang w:val="en-GB"/>
        </w:rPr>
        <w:t>Example:</w:t>
      </w:r>
    </w:p>
    <w:p w14:paraId="7CEFC630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Home page</w:t>
      </w:r>
    </w:p>
    <w:p w14:paraId="15932A6F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proofErr w:type="spellStart"/>
      <w:r w:rsidRPr="00AF046B">
        <w:rPr>
          <w:lang w:val="en-GB"/>
        </w:rPr>
        <w:t>Catalog</w:t>
      </w:r>
      <w:proofErr w:type="spellEnd"/>
      <w:r w:rsidRPr="00AF046B">
        <w:rPr>
          <w:lang w:val="en-GB"/>
        </w:rPr>
        <w:t xml:space="preserve"> page displaying all records</w:t>
      </w:r>
    </w:p>
    <w:p w14:paraId="49CF95B4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Details page showing information for a specific record</w:t>
      </w:r>
    </w:p>
    <w:p w14:paraId="3BAEE8C4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Login page</w:t>
      </w:r>
    </w:p>
    <w:p w14:paraId="0C7E2DF6" w14:textId="77777777" w:rsidR="00AF046B" w:rsidRPr="00AF046B" w:rsidRDefault="00AF046B" w:rsidP="00AF046B">
      <w:pPr>
        <w:numPr>
          <w:ilvl w:val="0"/>
          <w:numId w:val="64"/>
        </w:numPr>
        <w:rPr>
          <w:b/>
          <w:bCs/>
          <w:lang w:val="en-GB"/>
        </w:rPr>
      </w:pPr>
      <w:r w:rsidRPr="00AF046B">
        <w:rPr>
          <w:lang w:val="en-GB"/>
        </w:rPr>
        <w:t>Registration page</w:t>
      </w:r>
      <w:r>
        <w:rPr>
          <w:lang w:val="en-GB"/>
        </w:rPr>
        <w:br/>
      </w:r>
      <w:r>
        <w:rPr>
          <w:lang w:val="en-GB"/>
        </w:rPr>
        <w:br/>
      </w:r>
      <w:r w:rsidRPr="00AF046B">
        <w:rPr>
          <w:b/>
          <w:bCs/>
          <w:lang w:val="en-GB"/>
        </w:rPr>
        <w:t>Authenticated User Features</w:t>
      </w:r>
    </w:p>
    <w:p w14:paraId="5FB5F335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Describe functionality available after login.</w:t>
      </w:r>
    </w:p>
    <w:p w14:paraId="624024F9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Example:</w:t>
      </w:r>
    </w:p>
    <w:p w14:paraId="51D753CD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Create new records</w:t>
      </w:r>
    </w:p>
    <w:p w14:paraId="4CB6B62A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Edit own records</w:t>
      </w:r>
    </w:p>
    <w:p w14:paraId="1877492B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t>Delete own records</w:t>
      </w:r>
    </w:p>
    <w:p w14:paraId="333EBD48" w14:textId="77777777" w:rsidR="00AF046B" w:rsidRPr="00AF046B" w:rsidRDefault="00AF046B" w:rsidP="00AF046B">
      <w:pPr>
        <w:numPr>
          <w:ilvl w:val="0"/>
          <w:numId w:val="64"/>
        </w:numPr>
        <w:rPr>
          <w:lang w:val="en-GB"/>
        </w:rPr>
      </w:pPr>
      <w:r w:rsidRPr="00AF046B">
        <w:rPr>
          <w:lang w:val="en-GB"/>
        </w:rPr>
        <w:lastRenderedPageBreak/>
        <w:t>View personal dashboard</w:t>
      </w:r>
    </w:p>
    <w:p w14:paraId="402480E5" w14:textId="08F031A6" w:rsidR="00AF046B" w:rsidRPr="00AF046B" w:rsidRDefault="00AF046B" w:rsidP="00AF046B">
      <w:pPr>
        <w:ind w:left="720"/>
        <w:rPr>
          <w:lang w:val="en-GB"/>
        </w:rPr>
      </w:pPr>
    </w:p>
    <w:p w14:paraId="5D75C04A" w14:textId="77777777" w:rsidR="00AF046B" w:rsidRPr="00AF046B" w:rsidRDefault="00AF046B" w:rsidP="00AF046B">
      <w:pPr>
        <w:pStyle w:val="Heading2"/>
        <w:rPr>
          <w:lang w:val="en-GB"/>
        </w:rPr>
      </w:pPr>
      <w:r w:rsidRPr="00AF046B">
        <w:t>Main Application Flow</w:t>
      </w:r>
    </w:p>
    <w:p w14:paraId="095EB5D2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Explain how the application is normally used.</w:t>
      </w:r>
    </w:p>
    <w:p w14:paraId="1171F216" w14:textId="77777777" w:rsidR="00AF046B" w:rsidRPr="00AF046B" w:rsidRDefault="00AF046B" w:rsidP="00AF046B">
      <w:pPr>
        <w:rPr>
          <w:b/>
          <w:bCs/>
          <w:lang w:val="en-GB"/>
        </w:rPr>
      </w:pPr>
      <w:r w:rsidRPr="00AF046B">
        <w:rPr>
          <w:b/>
          <w:bCs/>
          <w:lang w:val="en-GB"/>
        </w:rPr>
        <w:t>Example flow:</w:t>
      </w:r>
    </w:p>
    <w:p w14:paraId="5B6103B1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>User opens the Home page.</w:t>
      </w:r>
    </w:p>
    <w:p w14:paraId="33D78501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 xml:space="preserve">User navigates to the </w:t>
      </w:r>
      <w:proofErr w:type="spellStart"/>
      <w:r w:rsidRPr="00AF046B">
        <w:rPr>
          <w:lang w:val="en-GB"/>
        </w:rPr>
        <w:t>Catalog</w:t>
      </w:r>
      <w:proofErr w:type="spellEnd"/>
      <w:r w:rsidRPr="00AF046B">
        <w:rPr>
          <w:lang w:val="en-GB"/>
        </w:rPr>
        <w:t xml:space="preserve"> page.</w:t>
      </w:r>
    </w:p>
    <w:p w14:paraId="6E1639D2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>User selects an item and opens the Details page.</w:t>
      </w:r>
    </w:p>
    <w:p w14:paraId="65B531E9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>User logs in or registers.</w:t>
      </w:r>
    </w:p>
    <w:p w14:paraId="7348A4F6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>Authenticated user creates a new record.</w:t>
      </w:r>
    </w:p>
    <w:p w14:paraId="44ED7218" w14:textId="77777777" w:rsidR="00AF046B" w:rsidRPr="00AF046B" w:rsidRDefault="00AF046B" w:rsidP="00AF046B">
      <w:pPr>
        <w:numPr>
          <w:ilvl w:val="0"/>
          <w:numId w:val="67"/>
        </w:numPr>
        <w:rPr>
          <w:lang w:val="en-GB"/>
        </w:rPr>
      </w:pPr>
      <w:r w:rsidRPr="00AF046B">
        <w:rPr>
          <w:lang w:val="en-GB"/>
        </w:rPr>
        <w:t xml:space="preserve">The record appears in the </w:t>
      </w:r>
      <w:proofErr w:type="spellStart"/>
      <w:r w:rsidRPr="00AF046B">
        <w:rPr>
          <w:lang w:val="en-GB"/>
        </w:rPr>
        <w:t>Catalog</w:t>
      </w:r>
      <w:proofErr w:type="spellEnd"/>
      <w:r w:rsidRPr="00AF046B">
        <w:rPr>
          <w:lang w:val="en-GB"/>
        </w:rPr>
        <w:t>.</w:t>
      </w:r>
    </w:p>
    <w:p w14:paraId="3567F364" w14:textId="77777777" w:rsidR="00AF046B" w:rsidRPr="00AF046B" w:rsidRDefault="00AF046B" w:rsidP="00AF046B">
      <w:pPr>
        <w:pStyle w:val="Heading2"/>
      </w:pPr>
      <w:r w:rsidRPr="00AF046B">
        <w:t>Data Structure</w:t>
      </w:r>
    </w:p>
    <w:p w14:paraId="6FF1020A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Brief description of the main data collection used in the application.</w:t>
      </w:r>
    </w:p>
    <w:p w14:paraId="0BE83B1D" w14:textId="77777777" w:rsidR="00AF046B" w:rsidRPr="00AF046B" w:rsidRDefault="00AF046B" w:rsidP="00AF046B">
      <w:pPr>
        <w:rPr>
          <w:b/>
          <w:bCs/>
          <w:lang w:val="en-GB"/>
        </w:rPr>
      </w:pPr>
      <w:r w:rsidRPr="00AF046B">
        <w:rPr>
          <w:b/>
          <w:bCs/>
          <w:lang w:val="en-GB"/>
        </w:rPr>
        <w:t>Example:</w:t>
      </w:r>
    </w:p>
    <w:p w14:paraId="67307637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Task Object</w:t>
      </w:r>
    </w:p>
    <w:p w14:paraId="4933FC0A" w14:textId="77777777" w:rsidR="00AF046B" w:rsidRPr="00AF046B" w:rsidRDefault="00AF046B" w:rsidP="00AF046B">
      <w:pPr>
        <w:numPr>
          <w:ilvl w:val="0"/>
          <w:numId w:val="69"/>
        </w:numPr>
        <w:rPr>
          <w:lang w:val="en-GB"/>
        </w:rPr>
      </w:pPr>
      <w:r w:rsidRPr="00AF046B">
        <w:rPr>
          <w:lang w:val="en-GB"/>
        </w:rPr>
        <w:t>id</w:t>
      </w:r>
    </w:p>
    <w:p w14:paraId="6A58E039" w14:textId="77777777" w:rsidR="00AF046B" w:rsidRPr="00AF046B" w:rsidRDefault="00AF046B" w:rsidP="00AF046B">
      <w:pPr>
        <w:numPr>
          <w:ilvl w:val="0"/>
          <w:numId w:val="69"/>
        </w:numPr>
        <w:rPr>
          <w:lang w:val="en-GB"/>
        </w:rPr>
      </w:pPr>
      <w:r w:rsidRPr="00AF046B">
        <w:rPr>
          <w:lang w:val="en-GB"/>
        </w:rPr>
        <w:t>title</w:t>
      </w:r>
    </w:p>
    <w:p w14:paraId="6E9EEDAE" w14:textId="77777777" w:rsidR="00AF046B" w:rsidRPr="00AF046B" w:rsidRDefault="00AF046B" w:rsidP="00AF046B">
      <w:pPr>
        <w:numPr>
          <w:ilvl w:val="0"/>
          <w:numId w:val="69"/>
        </w:numPr>
        <w:rPr>
          <w:lang w:val="en-GB"/>
        </w:rPr>
      </w:pPr>
      <w:r w:rsidRPr="00AF046B">
        <w:rPr>
          <w:lang w:val="en-GB"/>
        </w:rPr>
        <w:t>description</w:t>
      </w:r>
    </w:p>
    <w:p w14:paraId="62111988" w14:textId="77777777" w:rsidR="00AF046B" w:rsidRPr="00AF046B" w:rsidRDefault="00AF046B" w:rsidP="00AF046B">
      <w:pPr>
        <w:numPr>
          <w:ilvl w:val="0"/>
          <w:numId w:val="69"/>
        </w:numPr>
        <w:rPr>
          <w:lang w:val="en-GB"/>
        </w:rPr>
      </w:pPr>
      <w:proofErr w:type="spellStart"/>
      <w:r w:rsidRPr="00AF046B">
        <w:rPr>
          <w:lang w:val="en-GB"/>
        </w:rPr>
        <w:t>ownerId</w:t>
      </w:r>
      <w:proofErr w:type="spellEnd"/>
    </w:p>
    <w:p w14:paraId="450D50D8" w14:textId="1BC42F71" w:rsidR="00AF046B" w:rsidRPr="00AF046B" w:rsidRDefault="00AF046B" w:rsidP="00AF046B">
      <w:pPr>
        <w:numPr>
          <w:ilvl w:val="0"/>
          <w:numId w:val="69"/>
        </w:numPr>
        <w:rPr>
          <w:lang w:val="en-GB"/>
        </w:rPr>
      </w:pPr>
      <w:proofErr w:type="spellStart"/>
      <w:r w:rsidRPr="00AF046B">
        <w:rPr>
          <w:lang w:val="en-GB"/>
        </w:rPr>
        <w:t>createdAt</w:t>
      </w:r>
      <w:proofErr w:type="spellEnd"/>
    </w:p>
    <w:p w14:paraId="643EDEF4" w14:textId="060A7928" w:rsidR="00AF046B" w:rsidRPr="00AF046B" w:rsidRDefault="00AF046B" w:rsidP="00AF046B">
      <w:pPr>
        <w:rPr>
          <w:lang w:val="en-GB"/>
        </w:rPr>
      </w:pPr>
    </w:p>
    <w:p w14:paraId="6FB76F54" w14:textId="77777777" w:rsidR="00AF046B" w:rsidRPr="00AF046B" w:rsidRDefault="00AF046B" w:rsidP="00AF046B">
      <w:pPr>
        <w:pStyle w:val="Heading2"/>
      </w:pPr>
      <w:r w:rsidRPr="00AF046B">
        <w:t>Project Architecture</w:t>
      </w:r>
    </w:p>
    <w:p w14:paraId="6B36ED16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Describe the structure of the Angular project.</w:t>
      </w:r>
    </w:p>
    <w:p w14:paraId="353263B2" w14:textId="77777777" w:rsidR="00AF046B" w:rsidRPr="00AF046B" w:rsidRDefault="00AF046B" w:rsidP="00AF046B">
      <w:pPr>
        <w:rPr>
          <w:b/>
          <w:bCs/>
          <w:lang w:val="en-GB"/>
        </w:rPr>
      </w:pPr>
      <w:r w:rsidRPr="00AF046B">
        <w:rPr>
          <w:b/>
          <w:bCs/>
          <w:lang w:val="en-GB"/>
        </w:rPr>
        <w:t>Example:</w:t>
      </w:r>
    </w:p>
    <w:p w14:paraId="6927837F" w14:textId="77777777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components/</w:t>
      </w:r>
    </w:p>
    <w:p w14:paraId="2BEC8531" w14:textId="77777777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services/</w:t>
      </w:r>
    </w:p>
    <w:p w14:paraId="2BBE6B6A" w14:textId="77777777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models/</w:t>
      </w:r>
    </w:p>
    <w:p w14:paraId="432B8757" w14:textId="77777777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guards/</w:t>
      </w:r>
    </w:p>
    <w:p w14:paraId="77F3F988" w14:textId="77777777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pipes/</w:t>
      </w:r>
    </w:p>
    <w:p w14:paraId="65B8C9F2" w14:textId="093A1AB9" w:rsidR="00AF046B" w:rsidRPr="00AF046B" w:rsidRDefault="00AF046B" w:rsidP="00AF046B">
      <w:pPr>
        <w:numPr>
          <w:ilvl w:val="0"/>
          <w:numId w:val="71"/>
        </w:numPr>
        <w:rPr>
          <w:lang w:val="en-GB"/>
        </w:rPr>
      </w:pPr>
      <w:r w:rsidRPr="00AF046B">
        <w:rPr>
          <w:lang w:val="en-GB"/>
        </w:rPr>
        <w:t>shared/</w:t>
      </w:r>
      <w:r>
        <w:rPr>
          <w:lang w:val="en-GB"/>
        </w:rPr>
        <w:br/>
      </w:r>
    </w:p>
    <w:p w14:paraId="457B25C8" w14:textId="77777777" w:rsidR="00AF046B" w:rsidRPr="00AF046B" w:rsidRDefault="00AF046B" w:rsidP="00AF046B">
      <w:pPr>
        <w:pStyle w:val="Heading2"/>
      </w:pPr>
      <w:r w:rsidRPr="00AF046B">
        <w:lastRenderedPageBreak/>
        <w:t>Technologies Used</w:t>
      </w:r>
    </w:p>
    <w:p w14:paraId="20653A82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List the technologies used in the project.</w:t>
      </w:r>
    </w:p>
    <w:p w14:paraId="66824053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Example:</w:t>
      </w:r>
    </w:p>
    <w:p w14:paraId="2DEAABB6" w14:textId="77777777" w:rsidR="00AF046B" w:rsidRPr="00AF046B" w:rsidRDefault="00AF046B" w:rsidP="00AF046B">
      <w:pPr>
        <w:numPr>
          <w:ilvl w:val="0"/>
          <w:numId w:val="73"/>
        </w:numPr>
        <w:rPr>
          <w:lang w:val="en-GB"/>
        </w:rPr>
      </w:pPr>
      <w:r w:rsidRPr="00AF046B">
        <w:rPr>
          <w:lang w:val="en-GB"/>
        </w:rPr>
        <w:t>Angular</w:t>
      </w:r>
    </w:p>
    <w:p w14:paraId="1ECA2CC0" w14:textId="77777777" w:rsidR="00AF046B" w:rsidRPr="00AF046B" w:rsidRDefault="00AF046B" w:rsidP="00AF046B">
      <w:pPr>
        <w:numPr>
          <w:ilvl w:val="0"/>
          <w:numId w:val="73"/>
        </w:numPr>
        <w:rPr>
          <w:lang w:val="en-GB"/>
        </w:rPr>
      </w:pPr>
      <w:r w:rsidRPr="00AF046B">
        <w:rPr>
          <w:lang w:val="en-GB"/>
        </w:rPr>
        <w:t>TypeScript</w:t>
      </w:r>
    </w:p>
    <w:p w14:paraId="4D238E1A" w14:textId="77777777" w:rsidR="00AF046B" w:rsidRPr="00AF046B" w:rsidRDefault="00AF046B" w:rsidP="00AF046B">
      <w:pPr>
        <w:numPr>
          <w:ilvl w:val="0"/>
          <w:numId w:val="73"/>
        </w:numPr>
        <w:rPr>
          <w:lang w:val="en-GB"/>
        </w:rPr>
      </w:pPr>
      <w:proofErr w:type="spellStart"/>
      <w:r w:rsidRPr="00AF046B">
        <w:rPr>
          <w:lang w:val="en-GB"/>
        </w:rPr>
        <w:t>RxJS</w:t>
      </w:r>
      <w:proofErr w:type="spellEnd"/>
    </w:p>
    <w:p w14:paraId="680F58CE" w14:textId="77777777" w:rsidR="00AF046B" w:rsidRPr="00AF046B" w:rsidRDefault="00AF046B" w:rsidP="00AF046B">
      <w:pPr>
        <w:numPr>
          <w:ilvl w:val="0"/>
          <w:numId w:val="73"/>
        </w:numPr>
        <w:rPr>
          <w:lang w:val="en-GB"/>
        </w:rPr>
      </w:pPr>
      <w:r w:rsidRPr="00AF046B">
        <w:rPr>
          <w:lang w:val="en-GB"/>
        </w:rPr>
        <w:t>Firebase / REST API</w:t>
      </w:r>
    </w:p>
    <w:p w14:paraId="2FCEBD1D" w14:textId="77777777" w:rsidR="00AF046B" w:rsidRPr="00AF046B" w:rsidRDefault="00AF046B" w:rsidP="00AF046B">
      <w:pPr>
        <w:numPr>
          <w:ilvl w:val="0"/>
          <w:numId w:val="73"/>
        </w:numPr>
        <w:rPr>
          <w:lang w:val="en-GB"/>
        </w:rPr>
      </w:pPr>
      <w:r w:rsidRPr="00AF046B">
        <w:rPr>
          <w:lang w:val="en-GB"/>
        </w:rPr>
        <w:t>CSS / SCSS</w:t>
      </w:r>
    </w:p>
    <w:p w14:paraId="73015F8F" w14:textId="77777777" w:rsidR="00AF046B" w:rsidRPr="00AF046B" w:rsidRDefault="00AF046B" w:rsidP="00AF046B">
      <w:pPr>
        <w:pStyle w:val="Heading2"/>
      </w:pPr>
      <w:r w:rsidRPr="00AF046B">
        <w:t>How to Run the Project</w:t>
      </w:r>
    </w:p>
    <w:p w14:paraId="16BBE0F8" w14:textId="77777777" w:rsidR="00AF046B" w:rsidRPr="00AF046B" w:rsidRDefault="00AF046B" w:rsidP="00AF046B">
      <w:pPr>
        <w:rPr>
          <w:lang w:val="en-GB"/>
        </w:rPr>
      </w:pPr>
      <w:r w:rsidRPr="00AF046B">
        <w:rPr>
          <w:lang w:val="en-GB"/>
        </w:rPr>
        <w:t>Provide instructions for running the project locally.</w:t>
      </w:r>
    </w:p>
    <w:p w14:paraId="40B252D9" w14:textId="77777777" w:rsidR="00AF046B" w:rsidRPr="00AF046B" w:rsidRDefault="00AF046B" w:rsidP="00AF046B">
      <w:pPr>
        <w:rPr>
          <w:b/>
          <w:bCs/>
          <w:lang w:val="en-GB"/>
        </w:rPr>
      </w:pPr>
      <w:r w:rsidRPr="00AF046B">
        <w:rPr>
          <w:b/>
          <w:bCs/>
          <w:lang w:val="en-GB"/>
        </w:rPr>
        <w:t>Example:</w:t>
      </w:r>
    </w:p>
    <w:p w14:paraId="142136FC" w14:textId="77777777" w:rsidR="00AF046B" w:rsidRPr="00AF046B" w:rsidRDefault="00AF046B" w:rsidP="00AF046B">
      <w:pPr>
        <w:numPr>
          <w:ilvl w:val="0"/>
          <w:numId w:val="75"/>
        </w:numPr>
        <w:rPr>
          <w:lang w:val="en-GB"/>
        </w:rPr>
      </w:pPr>
      <w:r w:rsidRPr="00AF046B">
        <w:rPr>
          <w:lang w:val="en-GB"/>
        </w:rPr>
        <w:t>Clone the repository</w:t>
      </w:r>
    </w:p>
    <w:p w14:paraId="59472774" w14:textId="77777777" w:rsidR="00AF046B" w:rsidRPr="00AF046B" w:rsidRDefault="00AF046B" w:rsidP="00AF046B">
      <w:pPr>
        <w:numPr>
          <w:ilvl w:val="0"/>
          <w:numId w:val="75"/>
        </w:numPr>
        <w:rPr>
          <w:lang w:val="en-GB"/>
        </w:rPr>
      </w:pPr>
      <w:r w:rsidRPr="00AF046B">
        <w:rPr>
          <w:lang w:val="en-GB"/>
        </w:rPr>
        <w:t>Install dependencies</w:t>
      </w:r>
    </w:p>
    <w:p w14:paraId="19C1790A" w14:textId="77777777" w:rsidR="00AF046B" w:rsidRPr="00AF046B" w:rsidRDefault="00AF046B" w:rsidP="00AF046B">
      <w:pPr>
        <w:ind w:left="568" w:firstLine="284"/>
        <w:rPr>
          <w:b/>
          <w:bCs/>
          <w:lang w:val="en-GB"/>
        </w:rPr>
      </w:pPr>
      <w:proofErr w:type="spellStart"/>
      <w:r w:rsidRPr="00AF046B">
        <w:rPr>
          <w:b/>
          <w:bCs/>
          <w:lang w:val="en-GB"/>
        </w:rPr>
        <w:t>npm</w:t>
      </w:r>
      <w:proofErr w:type="spellEnd"/>
      <w:r w:rsidRPr="00AF046B">
        <w:rPr>
          <w:b/>
          <w:bCs/>
          <w:lang w:val="en-GB"/>
        </w:rPr>
        <w:t xml:space="preserve"> install</w:t>
      </w:r>
    </w:p>
    <w:p w14:paraId="2E4D3DB0" w14:textId="77777777" w:rsidR="00AF046B" w:rsidRPr="00AF046B" w:rsidRDefault="00AF046B" w:rsidP="00AF046B">
      <w:pPr>
        <w:numPr>
          <w:ilvl w:val="0"/>
          <w:numId w:val="76"/>
        </w:numPr>
        <w:rPr>
          <w:lang w:val="en-GB"/>
        </w:rPr>
      </w:pPr>
      <w:r w:rsidRPr="00AF046B">
        <w:rPr>
          <w:lang w:val="en-GB"/>
        </w:rPr>
        <w:t>Start the application</w:t>
      </w:r>
    </w:p>
    <w:p w14:paraId="64446699" w14:textId="77777777" w:rsidR="00AF046B" w:rsidRPr="00AF046B" w:rsidRDefault="00AF046B" w:rsidP="00AF046B">
      <w:pPr>
        <w:ind w:left="852"/>
        <w:rPr>
          <w:b/>
          <w:bCs/>
          <w:lang w:val="en-GB"/>
        </w:rPr>
      </w:pPr>
      <w:r w:rsidRPr="00AF046B">
        <w:rPr>
          <w:b/>
          <w:bCs/>
          <w:lang w:val="en-GB"/>
        </w:rPr>
        <w:t xml:space="preserve">ng </w:t>
      </w:r>
      <w:proofErr w:type="gramStart"/>
      <w:r w:rsidRPr="00AF046B">
        <w:rPr>
          <w:b/>
          <w:bCs/>
          <w:lang w:val="en-GB"/>
        </w:rPr>
        <w:t>serve</w:t>
      </w:r>
      <w:proofErr w:type="gramEnd"/>
    </w:p>
    <w:p w14:paraId="2F20D75F" w14:textId="77777777" w:rsidR="00AF046B" w:rsidRPr="00AF046B" w:rsidRDefault="00AF046B" w:rsidP="00AF046B">
      <w:pPr>
        <w:numPr>
          <w:ilvl w:val="0"/>
          <w:numId w:val="77"/>
        </w:numPr>
        <w:rPr>
          <w:lang w:val="en-GB"/>
        </w:rPr>
      </w:pPr>
      <w:r w:rsidRPr="00AF046B">
        <w:rPr>
          <w:lang w:val="en-GB"/>
        </w:rPr>
        <w:t>Open the application</w:t>
      </w:r>
    </w:p>
    <w:p w14:paraId="19F31E8C" w14:textId="77777777" w:rsidR="00AF046B" w:rsidRPr="00AF046B" w:rsidRDefault="00AF046B" w:rsidP="00AF046B">
      <w:pPr>
        <w:rPr>
          <w:lang w:val="en-GB"/>
        </w:rPr>
      </w:pPr>
      <w:hyperlink r:id="rId8" w:history="1">
        <w:r w:rsidRPr="00AF046B">
          <w:rPr>
            <w:rStyle w:val="Hyperlink"/>
            <w:lang w:val="en-GB"/>
          </w:rPr>
          <w:t>http://localhost:4200</w:t>
        </w:r>
      </w:hyperlink>
    </w:p>
    <w:p w14:paraId="6523C822" w14:textId="776A6992" w:rsidR="00747B7D" w:rsidRPr="003E4DFF" w:rsidRDefault="00747B7D" w:rsidP="00662A78">
      <w:pPr>
        <w:rPr>
          <w:lang w:val="bg-BG"/>
        </w:rPr>
      </w:pPr>
    </w:p>
    <w:sectPr w:rsidR="00747B7D" w:rsidRPr="003E4DFF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7D30" w14:textId="77777777" w:rsidR="00591108" w:rsidRDefault="00591108" w:rsidP="008068A2">
      <w:pPr>
        <w:spacing w:after="0" w:line="240" w:lineRule="auto"/>
      </w:pPr>
      <w:r>
        <w:separator/>
      </w:r>
    </w:p>
  </w:endnote>
  <w:endnote w:type="continuationSeparator" w:id="0">
    <w:p w14:paraId="0CE82DB3" w14:textId="77777777" w:rsidR="00591108" w:rsidRDefault="0059110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D86D" w14:textId="419BC31F" w:rsidR="006E57FB" w:rsidRPr="009D0C05" w:rsidRDefault="009D0C05" w:rsidP="009D0C0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3D751" wp14:editId="081E4964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13" name="Текстово поле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0823D" w14:textId="77777777" w:rsidR="009D0C05" w:rsidRPr="002C539D" w:rsidRDefault="009D0C05" w:rsidP="009D0C05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53D751" id="_x0000_t202" coordsize="21600,21600" o:spt="202" path="m,l,21600r21600,l21600,xe">
              <v:stroke joinstyle="miter"/>
              <v:path gradientshapeok="t" o:connecttype="rect"/>
            </v:shapetype>
            <v:shape id="Текстово поле 13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2F00823D" w14:textId="77777777" w:rsidR="009D0C05" w:rsidRPr="002C539D" w:rsidRDefault="009D0C05" w:rsidP="009D0C05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780589" wp14:editId="01279224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12" name="Текстово 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9127F7" w14:textId="77777777" w:rsidR="009D0C05" w:rsidRPr="002C539D" w:rsidRDefault="009D0C05" w:rsidP="009D0C0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8B70558" w14:textId="77777777" w:rsidR="009D0C05" w:rsidRPr="00596AA5" w:rsidRDefault="009D0C05" w:rsidP="009D0C05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550046" wp14:editId="77F84848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AF9DD9B" wp14:editId="2EB74911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87AEF23" wp14:editId="2F34E303">
                                <wp:extent cx="180000" cy="180000"/>
                                <wp:effectExtent l="0" t="0" r="0" b="0"/>
                                <wp:docPr id="5" name="Picture 5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AF5C701" wp14:editId="61E02DD4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04B0E41" wp14:editId="0A6ED791">
                                <wp:extent cx="180000" cy="180000"/>
                                <wp:effectExtent l="0" t="0" r="0" b="0"/>
                                <wp:docPr id="7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9508434" wp14:editId="00ECB761">
                                <wp:extent cx="180000" cy="180000"/>
                                <wp:effectExtent l="0" t="0" r="0" b="0"/>
                                <wp:docPr id="17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443BAB7" wp14:editId="055EB3F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2B7DB0" wp14:editId="28818E6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D421115" wp14:editId="3A95F8CE">
                                <wp:extent cx="180000" cy="180000"/>
                                <wp:effectExtent l="0" t="0" r="0" b="0"/>
                                <wp:docPr id="23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80589" id="Текстово поле 12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19127F7" w14:textId="77777777" w:rsidR="009D0C05" w:rsidRPr="002C539D" w:rsidRDefault="009D0C05" w:rsidP="009D0C0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8B70558" w14:textId="77777777" w:rsidR="009D0C05" w:rsidRPr="00596AA5" w:rsidRDefault="009D0C05" w:rsidP="009D0C05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550046" wp14:editId="77F84848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AF9DD9B" wp14:editId="2EB74911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87AEF23" wp14:editId="2F34E303">
                          <wp:extent cx="180000" cy="180000"/>
                          <wp:effectExtent l="0" t="0" r="0" b="0"/>
                          <wp:docPr id="5" name="Picture 5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AF5C701" wp14:editId="61E02DD4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04B0E41" wp14:editId="0A6ED791">
                          <wp:extent cx="180000" cy="180000"/>
                          <wp:effectExtent l="0" t="0" r="0" b="0"/>
                          <wp:docPr id="7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9508434" wp14:editId="00ECB761">
                          <wp:extent cx="180000" cy="180000"/>
                          <wp:effectExtent l="0" t="0" r="0" b="0"/>
                          <wp:docPr id="17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443BAB7" wp14:editId="055EB3F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2B7DB0" wp14:editId="28818E6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D421115" wp14:editId="3A95F8CE">
                          <wp:extent cx="180000" cy="180000"/>
                          <wp:effectExtent l="0" t="0" r="0" b="0"/>
                          <wp:docPr id="23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72B94612" wp14:editId="48C208B0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43791AB5" wp14:editId="1E9B4422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0" b="0"/>
              <wp:wrapNone/>
              <wp:docPr id="11" name="Право съединение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32E8C" id="Право съединение 11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02659A" wp14:editId="27E02F0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0" name="Текстово пол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76D270" w14:textId="3C5E1F9C" w:rsidR="009D0C05" w:rsidRPr="00596AA5" w:rsidRDefault="009D0C05" w:rsidP="009D0C05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7C41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fldSimple w:instr=" NUMPAGES   \* MERGEFORMAT ">
                            <w:r w:rsidR="009C7C41" w:rsidRPr="009C7C41">
                              <w:rPr>
                                <w:noProof/>
                                <w:sz w:val="18"/>
                                <w:szCs w:val="18"/>
                              </w:rPr>
                              <w:t>3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02659A" id="Текстово поле 10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2676D270" w14:textId="3C5E1F9C" w:rsidR="009D0C05" w:rsidRPr="00596AA5" w:rsidRDefault="009D0C05" w:rsidP="009D0C05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7C41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fldSimple w:instr=" NUMPAGES   \* MERGEFORMAT ">
                      <w:r w:rsidR="009C7C41" w:rsidRPr="009C7C41">
                        <w:rPr>
                          <w:noProof/>
                          <w:sz w:val="18"/>
                          <w:szCs w:val="18"/>
                        </w:rPr>
                        <w:t>3</w:t>
                      </w:r>
                    </w:fldSimple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3CB2" w14:textId="77777777" w:rsidR="00591108" w:rsidRDefault="00591108" w:rsidP="008068A2">
      <w:pPr>
        <w:spacing w:after="0" w:line="240" w:lineRule="auto"/>
      </w:pPr>
      <w:r>
        <w:separator/>
      </w:r>
    </w:p>
  </w:footnote>
  <w:footnote w:type="continuationSeparator" w:id="0">
    <w:p w14:paraId="496E456E" w14:textId="77777777" w:rsidR="00591108" w:rsidRDefault="0059110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1854" w14:textId="77777777" w:rsidR="006E57FB" w:rsidRDefault="006E57F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748"/>
    <w:multiLevelType w:val="multilevel"/>
    <w:tmpl w:val="A520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9482D"/>
    <w:multiLevelType w:val="hybridMultilevel"/>
    <w:tmpl w:val="3BC44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72CF8"/>
    <w:multiLevelType w:val="multilevel"/>
    <w:tmpl w:val="AAF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86CE8"/>
    <w:multiLevelType w:val="multilevel"/>
    <w:tmpl w:val="804A1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522D2"/>
    <w:multiLevelType w:val="hybridMultilevel"/>
    <w:tmpl w:val="356E4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690B01"/>
    <w:multiLevelType w:val="hybridMultilevel"/>
    <w:tmpl w:val="9A26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875E5"/>
    <w:multiLevelType w:val="hybridMultilevel"/>
    <w:tmpl w:val="2A6E32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D0162"/>
    <w:multiLevelType w:val="multilevel"/>
    <w:tmpl w:val="68B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445F1"/>
    <w:multiLevelType w:val="hybridMultilevel"/>
    <w:tmpl w:val="C93EE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72DBF"/>
    <w:multiLevelType w:val="hybridMultilevel"/>
    <w:tmpl w:val="88D4C1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B60D3"/>
    <w:multiLevelType w:val="hybridMultilevel"/>
    <w:tmpl w:val="9DDC6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2336F3"/>
    <w:multiLevelType w:val="multilevel"/>
    <w:tmpl w:val="AF7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303D66"/>
    <w:multiLevelType w:val="hybridMultilevel"/>
    <w:tmpl w:val="59465F74"/>
    <w:lvl w:ilvl="0" w:tplc="32DEFF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52015"/>
    <w:multiLevelType w:val="hybridMultilevel"/>
    <w:tmpl w:val="368C0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D023E8"/>
    <w:multiLevelType w:val="hybridMultilevel"/>
    <w:tmpl w:val="5EEE27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1039B3"/>
    <w:multiLevelType w:val="hybridMultilevel"/>
    <w:tmpl w:val="A76A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597E7B"/>
    <w:multiLevelType w:val="multilevel"/>
    <w:tmpl w:val="0C52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9F85623"/>
    <w:multiLevelType w:val="hybridMultilevel"/>
    <w:tmpl w:val="799495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6F2C62"/>
    <w:multiLevelType w:val="multilevel"/>
    <w:tmpl w:val="B86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B4763A"/>
    <w:multiLevelType w:val="hybridMultilevel"/>
    <w:tmpl w:val="CC8CB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3C15E7"/>
    <w:multiLevelType w:val="hybridMultilevel"/>
    <w:tmpl w:val="E41C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A81C4D"/>
    <w:multiLevelType w:val="multilevel"/>
    <w:tmpl w:val="BC0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80B8F"/>
    <w:multiLevelType w:val="hybridMultilevel"/>
    <w:tmpl w:val="25582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194B57"/>
    <w:multiLevelType w:val="hybridMultilevel"/>
    <w:tmpl w:val="187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A53074"/>
    <w:multiLevelType w:val="hybridMultilevel"/>
    <w:tmpl w:val="1C183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AF7EF5"/>
    <w:multiLevelType w:val="hybridMultilevel"/>
    <w:tmpl w:val="908CF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DC205D"/>
    <w:multiLevelType w:val="multilevel"/>
    <w:tmpl w:val="8286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E53A2"/>
    <w:multiLevelType w:val="hybridMultilevel"/>
    <w:tmpl w:val="5C38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F734A2"/>
    <w:multiLevelType w:val="hybridMultilevel"/>
    <w:tmpl w:val="B018F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15A4A"/>
    <w:multiLevelType w:val="hybridMultilevel"/>
    <w:tmpl w:val="0A829F42"/>
    <w:lvl w:ilvl="0" w:tplc="16E6D124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9FC1AAE"/>
    <w:multiLevelType w:val="hybridMultilevel"/>
    <w:tmpl w:val="609CC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E068D5"/>
    <w:multiLevelType w:val="hybridMultilevel"/>
    <w:tmpl w:val="100AC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F93FA6"/>
    <w:multiLevelType w:val="hybridMultilevel"/>
    <w:tmpl w:val="52D6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564BE9"/>
    <w:multiLevelType w:val="hybridMultilevel"/>
    <w:tmpl w:val="FA32143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593E29"/>
    <w:multiLevelType w:val="hybridMultilevel"/>
    <w:tmpl w:val="F3BC29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F76BD4"/>
    <w:multiLevelType w:val="multilevel"/>
    <w:tmpl w:val="DDE066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B4328A"/>
    <w:multiLevelType w:val="multilevel"/>
    <w:tmpl w:val="480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24358"/>
    <w:multiLevelType w:val="hybridMultilevel"/>
    <w:tmpl w:val="B4E8BE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9B02DC"/>
    <w:multiLevelType w:val="multilevel"/>
    <w:tmpl w:val="4418C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5" w15:restartNumberingAfterBreak="0">
    <w:nsid w:val="67CF4179"/>
    <w:multiLevelType w:val="hybridMultilevel"/>
    <w:tmpl w:val="0464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427E89"/>
    <w:multiLevelType w:val="hybridMultilevel"/>
    <w:tmpl w:val="4CF01B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576BFE"/>
    <w:multiLevelType w:val="hybridMultilevel"/>
    <w:tmpl w:val="29A89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9A229E"/>
    <w:multiLevelType w:val="hybridMultilevel"/>
    <w:tmpl w:val="9B9AF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9A2963"/>
    <w:multiLevelType w:val="hybridMultilevel"/>
    <w:tmpl w:val="B02AC5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054397"/>
    <w:multiLevelType w:val="hybridMultilevel"/>
    <w:tmpl w:val="84C63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7002003"/>
    <w:multiLevelType w:val="hybridMultilevel"/>
    <w:tmpl w:val="B7BC2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4073A9"/>
    <w:multiLevelType w:val="multilevel"/>
    <w:tmpl w:val="4418C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4" w15:restartNumberingAfterBreak="0">
    <w:nsid w:val="7A0155B4"/>
    <w:multiLevelType w:val="hybridMultilevel"/>
    <w:tmpl w:val="11008B30"/>
    <w:lvl w:ilvl="0" w:tplc="ECB2E76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81073D"/>
    <w:multiLevelType w:val="hybridMultilevel"/>
    <w:tmpl w:val="ADBA5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4306C6"/>
    <w:multiLevelType w:val="hybridMultilevel"/>
    <w:tmpl w:val="041024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284961">
    <w:abstractNumId w:val="3"/>
  </w:num>
  <w:num w:numId="2" w16cid:durableId="1254586419">
    <w:abstractNumId w:val="40"/>
  </w:num>
  <w:num w:numId="3" w16cid:durableId="1372271196">
    <w:abstractNumId w:val="43"/>
  </w:num>
  <w:num w:numId="4" w16cid:durableId="1904944052">
    <w:abstractNumId w:val="41"/>
  </w:num>
  <w:num w:numId="5" w16cid:durableId="57167779">
    <w:abstractNumId w:val="29"/>
  </w:num>
  <w:num w:numId="6" w16cid:durableId="543712406">
    <w:abstractNumId w:val="57"/>
  </w:num>
  <w:num w:numId="7" w16cid:durableId="1110005769">
    <w:abstractNumId w:val="32"/>
  </w:num>
  <w:num w:numId="8" w16cid:durableId="1043362426">
    <w:abstractNumId w:val="1"/>
  </w:num>
  <w:num w:numId="9" w16cid:durableId="1390305702">
    <w:abstractNumId w:val="64"/>
  </w:num>
  <w:num w:numId="10" w16cid:durableId="520705123">
    <w:abstractNumId w:val="20"/>
  </w:num>
  <w:num w:numId="11" w16cid:durableId="414011483">
    <w:abstractNumId w:val="48"/>
  </w:num>
  <w:num w:numId="12" w16cid:durableId="62221318">
    <w:abstractNumId w:val="49"/>
  </w:num>
  <w:num w:numId="13" w16cid:durableId="542139764">
    <w:abstractNumId w:val="53"/>
  </w:num>
  <w:num w:numId="14" w16cid:durableId="1473788">
    <w:abstractNumId w:val="7"/>
  </w:num>
  <w:num w:numId="15" w16cid:durableId="139688330">
    <w:abstractNumId w:val="16"/>
  </w:num>
  <w:num w:numId="16" w16cid:durableId="454523672">
    <w:abstractNumId w:val="44"/>
  </w:num>
  <w:num w:numId="17" w16cid:durableId="1627410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3850479">
    <w:abstractNumId w:val="8"/>
  </w:num>
  <w:num w:numId="19" w16cid:durableId="404258404">
    <w:abstractNumId w:val="33"/>
  </w:num>
  <w:num w:numId="20" w16cid:durableId="342702949">
    <w:abstractNumId w:val="4"/>
  </w:num>
  <w:num w:numId="21" w16cid:durableId="1859267714">
    <w:abstractNumId w:val="46"/>
  </w:num>
  <w:num w:numId="22" w16cid:durableId="184296821">
    <w:abstractNumId w:val="39"/>
  </w:num>
  <w:num w:numId="23" w16cid:durableId="1052539542">
    <w:abstractNumId w:val="52"/>
  </w:num>
  <w:num w:numId="24" w16cid:durableId="1278364849">
    <w:abstractNumId w:val="55"/>
  </w:num>
  <w:num w:numId="25" w16cid:durableId="114639999">
    <w:abstractNumId w:val="10"/>
  </w:num>
  <w:num w:numId="26" w16cid:durableId="1654143634">
    <w:abstractNumId w:val="37"/>
  </w:num>
  <w:num w:numId="27" w16cid:durableId="1356691797">
    <w:abstractNumId w:val="62"/>
  </w:num>
  <w:num w:numId="28" w16cid:durableId="827014746">
    <w:abstractNumId w:val="14"/>
  </w:num>
  <w:num w:numId="29" w16cid:durableId="1701975928">
    <w:abstractNumId w:val="21"/>
  </w:num>
  <w:num w:numId="30" w16cid:durableId="1969511065">
    <w:abstractNumId w:val="56"/>
  </w:num>
  <w:num w:numId="31" w16cid:durableId="1449818590">
    <w:abstractNumId w:val="18"/>
  </w:num>
  <w:num w:numId="32" w16cid:durableId="625550204">
    <w:abstractNumId w:val="63"/>
  </w:num>
  <w:num w:numId="33" w16cid:durableId="116678054">
    <w:abstractNumId w:val="59"/>
  </w:num>
  <w:num w:numId="34" w16cid:durableId="1847283843">
    <w:abstractNumId w:val="11"/>
  </w:num>
  <w:num w:numId="35" w16cid:durableId="1337533549">
    <w:abstractNumId w:val="27"/>
  </w:num>
  <w:num w:numId="36" w16cid:durableId="1947807126">
    <w:abstractNumId w:val="54"/>
  </w:num>
  <w:num w:numId="37" w16cid:durableId="156776653">
    <w:abstractNumId w:val="19"/>
  </w:num>
  <w:num w:numId="38" w16cid:durableId="288316907">
    <w:abstractNumId w:val="65"/>
  </w:num>
  <w:num w:numId="39" w16cid:durableId="485898327">
    <w:abstractNumId w:val="28"/>
  </w:num>
  <w:num w:numId="40" w16cid:durableId="1671911296">
    <w:abstractNumId w:val="25"/>
  </w:num>
  <w:num w:numId="41" w16cid:durableId="1275403480">
    <w:abstractNumId w:val="40"/>
  </w:num>
  <w:num w:numId="42" w16cid:durableId="1020427828">
    <w:abstractNumId w:val="40"/>
  </w:num>
  <w:num w:numId="43" w16cid:durableId="1990745909">
    <w:abstractNumId w:val="45"/>
  </w:num>
  <w:num w:numId="44" w16cid:durableId="1445535493">
    <w:abstractNumId w:val="40"/>
  </w:num>
  <w:num w:numId="45" w16cid:durableId="1198853245">
    <w:abstractNumId w:val="40"/>
  </w:num>
  <w:num w:numId="46" w16cid:durableId="2013213613">
    <w:abstractNumId w:val="34"/>
  </w:num>
  <w:num w:numId="47" w16cid:durableId="586118002">
    <w:abstractNumId w:val="35"/>
  </w:num>
  <w:num w:numId="48" w16cid:durableId="932012561">
    <w:abstractNumId w:val="60"/>
  </w:num>
  <w:num w:numId="49" w16cid:durableId="2063477958">
    <w:abstractNumId w:val="58"/>
  </w:num>
  <w:num w:numId="50" w16cid:durableId="1551959095">
    <w:abstractNumId w:val="47"/>
  </w:num>
  <w:num w:numId="51" w16cid:durableId="568342064">
    <w:abstractNumId w:val="13"/>
  </w:num>
  <w:num w:numId="52" w16cid:durableId="509874031">
    <w:abstractNumId w:val="38"/>
  </w:num>
  <w:num w:numId="53" w16cid:durableId="723333227">
    <w:abstractNumId w:val="22"/>
  </w:num>
  <w:num w:numId="54" w16cid:durableId="658077494">
    <w:abstractNumId w:val="31"/>
  </w:num>
  <w:num w:numId="55" w16cid:durableId="1225875605">
    <w:abstractNumId w:val="2"/>
  </w:num>
  <w:num w:numId="56" w16cid:durableId="777069623">
    <w:abstractNumId w:val="9"/>
  </w:num>
  <w:num w:numId="57" w16cid:durableId="965085561">
    <w:abstractNumId w:val="15"/>
  </w:num>
  <w:num w:numId="58" w16cid:durableId="1876843541">
    <w:abstractNumId w:val="42"/>
  </w:num>
  <w:num w:numId="59" w16cid:durableId="1882932705">
    <w:abstractNumId w:val="66"/>
  </w:num>
  <w:num w:numId="60" w16cid:durableId="1894582211">
    <w:abstractNumId w:val="61"/>
  </w:num>
  <w:num w:numId="61" w16cid:durableId="1760249093">
    <w:abstractNumId w:val="51"/>
  </w:num>
  <w:num w:numId="62" w16cid:durableId="1521162273">
    <w:abstractNumId w:val="5"/>
  </w:num>
  <w:num w:numId="63" w16cid:durableId="2059012246">
    <w:abstractNumId w:val="40"/>
  </w:num>
  <w:num w:numId="64" w16cid:durableId="1547331058">
    <w:abstractNumId w:val="12"/>
  </w:num>
  <w:num w:numId="65" w16cid:durableId="1095515343">
    <w:abstractNumId w:val="40"/>
  </w:num>
  <w:num w:numId="66" w16cid:durableId="869954218">
    <w:abstractNumId w:val="30"/>
  </w:num>
  <w:num w:numId="67" w16cid:durableId="307134332">
    <w:abstractNumId w:val="0"/>
  </w:num>
  <w:num w:numId="68" w16cid:durableId="1553272286">
    <w:abstractNumId w:val="40"/>
  </w:num>
  <w:num w:numId="69" w16cid:durableId="1877428813">
    <w:abstractNumId w:val="17"/>
  </w:num>
  <w:num w:numId="70" w16cid:durableId="189535306">
    <w:abstractNumId w:val="40"/>
  </w:num>
  <w:num w:numId="71" w16cid:durableId="621810269">
    <w:abstractNumId w:val="36"/>
  </w:num>
  <w:num w:numId="72" w16cid:durableId="827479362">
    <w:abstractNumId w:val="40"/>
  </w:num>
  <w:num w:numId="73" w16cid:durableId="2114519230">
    <w:abstractNumId w:val="26"/>
  </w:num>
  <w:num w:numId="74" w16cid:durableId="1042704738">
    <w:abstractNumId w:val="40"/>
  </w:num>
  <w:num w:numId="75" w16cid:durableId="1090390289">
    <w:abstractNumId w:val="23"/>
  </w:num>
  <w:num w:numId="76" w16cid:durableId="1832719189">
    <w:abstractNumId w:val="6"/>
  </w:num>
  <w:num w:numId="77" w16cid:durableId="1650818589">
    <w:abstractNumId w:val="50"/>
  </w:num>
  <w:num w:numId="78" w16cid:durableId="1041906986">
    <w:abstractNumId w:val="4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zMjIzNjAysTA1NzVX0lEKTi0uzszPAykwrgUAZkTsoSwAAAA="/>
  </w:docVars>
  <w:rsids>
    <w:rsidRoot w:val="008068A2"/>
    <w:rsid w:val="00002B57"/>
    <w:rsid w:val="00002C1C"/>
    <w:rsid w:val="00003799"/>
    <w:rsid w:val="00007044"/>
    <w:rsid w:val="000136AA"/>
    <w:rsid w:val="00013DD8"/>
    <w:rsid w:val="00014679"/>
    <w:rsid w:val="00014E83"/>
    <w:rsid w:val="00016D20"/>
    <w:rsid w:val="00025F04"/>
    <w:rsid w:val="0003370B"/>
    <w:rsid w:val="0003475A"/>
    <w:rsid w:val="000548E5"/>
    <w:rsid w:val="00064BB6"/>
    <w:rsid w:val="00064D15"/>
    <w:rsid w:val="00067106"/>
    <w:rsid w:val="00076CE9"/>
    <w:rsid w:val="00086727"/>
    <w:rsid w:val="000954BF"/>
    <w:rsid w:val="00096459"/>
    <w:rsid w:val="000A0025"/>
    <w:rsid w:val="000A5CE5"/>
    <w:rsid w:val="000B39E6"/>
    <w:rsid w:val="000B56F0"/>
    <w:rsid w:val="000B68CE"/>
    <w:rsid w:val="000C49DA"/>
    <w:rsid w:val="000C5D4F"/>
    <w:rsid w:val="000D0854"/>
    <w:rsid w:val="000D515D"/>
    <w:rsid w:val="000F3C1F"/>
    <w:rsid w:val="000F4444"/>
    <w:rsid w:val="00103906"/>
    <w:rsid w:val="00112C0A"/>
    <w:rsid w:val="0011338B"/>
    <w:rsid w:val="0012270F"/>
    <w:rsid w:val="001275B9"/>
    <w:rsid w:val="00127650"/>
    <w:rsid w:val="001358E5"/>
    <w:rsid w:val="001408BE"/>
    <w:rsid w:val="00142C75"/>
    <w:rsid w:val="00151840"/>
    <w:rsid w:val="001619DF"/>
    <w:rsid w:val="00162A12"/>
    <w:rsid w:val="00164CDC"/>
    <w:rsid w:val="00167CF1"/>
    <w:rsid w:val="00171021"/>
    <w:rsid w:val="00173075"/>
    <w:rsid w:val="00177107"/>
    <w:rsid w:val="00181597"/>
    <w:rsid w:val="00181DAB"/>
    <w:rsid w:val="00183A2C"/>
    <w:rsid w:val="00192692"/>
    <w:rsid w:val="001966C7"/>
    <w:rsid w:val="001A4DFA"/>
    <w:rsid w:val="001A6728"/>
    <w:rsid w:val="001B1FDE"/>
    <w:rsid w:val="001C1FCD"/>
    <w:rsid w:val="001C3880"/>
    <w:rsid w:val="001C766C"/>
    <w:rsid w:val="001D2464"/>
    <w:rsid w:val="001D2EEC"/>
    <w:rsid w:val="001E1161"/>
    <w:rsid w:val="001E1871"/>
    <w:rsid w:val="001E2ACE"/>
    <w:rsid w:val="001E3506"/>
    <w:rsid w:val="001E3FEF"/>
    <w:rsid w:val="001E77CA"/>
    <w:rsid w:val="00202683"/>
    <w:rsid w:val="00202CC2"/>
    <w:rsid w:val="00215FCE"/>
    <w:rsid w:val="002413B8"/>
    <w:rsid w:val="0024231A"/>
    <w:rsid w:val="002470DE"/>
    <w:rsid w:val="00253192"/>
    <w:rsid w:val="00255DD7"/>
    <w:rsid w:val="00262B43"/>
    <w:rsid w:val="0026416F"/>
    <w:rsid w:val="00264287"/>
    <w:rsid w:val="0026589D"/>
    <w:rsid w:val="002664E1"/>
    <w:rsid w:val="00267D12"/>
    <w:rsid w:val="002A2D2D"/>
    <w:rsid w:val="002A6C72"/>
    <w:rsid w:val="002B0473"/>
    <w:rsid w:val="002B08AD"/>
    <w:rsid w:val="002B2641"/>
    <w:rsid w:val="002B7064"/>
    <w:rsid w:val="002D1F91"/>
    <w:rsid w:val="002D7541"/>
    <w:rsid w:val="002E7360"/>
    <w:rsid w:val="002F56D7"/>
    <w:rsid w:val="0033212E"/>
    <w:rsid w:val="0033490F"/>
    <w:rsid w:val="00341B88"/>
    <w:rsid w:val="00355F65"/>
    <w:rsid w:val="00361D59"/>
    <w:rsid w:val="00370C49"/>
    <w:rsid w:val="0038037A"/>
    <w:rsid w:val="003817EF"/>
    <w:rsid w:val="00382225"/>
    <w:rsid w:val="00382346"/>
    <w:rsid w:val="00382A45"/>
    <w:rsid w:val="00387A4D"/>
    <w:rsid w:val="00394F16"/>
    <w:rsid w:val="003A1601"/>
    <w:rsid w:val="003A5602"/>
    <w:rsid w:val="003B0278"/>
    <w:rsid w:val="003B08DF"/>
    <w:rsid w:val="003B6A53"/>
    <w:rsid w:val="003C1C2E"/>
    <w:rsid w:val="003E1013"/>
    <w:rsid w:val="003E167F"/>
    <w:rsid w:val="003E2A2C"/>
    <w:rsid w:val="003E4288"/>
    <w:rsid w:val="003E43E5"/>
    <w:rsid w:val="003E4DFF"/>
    <w:rsid w:val="003E6334"/>
    <w:rsid w:val="003E6BFB"/>
    <w:rsid w:val="003E7AFE"/>
    <w:rsid w:val="003F1864"/>
    <w:rsid w:val="004039DB"/>
    <w:rsid w:val="00411303"/>
    <w:rsid w:val="00420210"/>
    <w:rsid w:val="00421AC6"/>
    <w:rsid w:val="004311CA"/>
    <w:rsid w:val="00441F7A"/>
    <w:rsid w:val="00443C66"/>
    <w:rsid w:val="00443E9F"/>
    <w:rsid w:val="0046669E"/>
    <w:rsid w:val="0047331A"/>
    <w:rsid w:val="00473B2B"/>
    <w:rsid w:val="00476D4B"/>
    <w:rsid w:val="004879B8"/>
    <w:rsid w:val="00491748"/>
    <w:rsid w:val="004962D1"/>
    <w:rsid w:val="004A366A"/>
    <w:rsid w:val="004A7E77"/>
    <w:rsid w:val="004C4871"/>
    <w:rsid w:val="004C5EBE"/>
    <w:rsid w:val="004D0618"/>
    <w:rsid w:val="004D1DBC"/>
    <w:rsid w:val="004D29A9"/>
    <w:rsid w:val="004D3D2C"/>
    <w:rsid w:val="004D5372"/>
    <w:rsid w:val="004F497E"/>
    <w:rsid w:val="0050017E"/>
    <w:rsid w:val="005177D3"/>
    <w:rsid w:val="00517AAC"/>
    <w:rsid w:val="00517B12"/>
    <w:rsid w:val="00524789"/>
    <w:rsid w:val="00537041"/>
    <w:rsid w:val="00542A06"/>
    <w:rsid w:val="00547267"/>
    <w:rsid w:val="00553CCB"/>
    <w:rsid w:val="00563DC7"/>
    <w:rsid w:val="00564029"/>
    <w:rsid w:val="005643BD"/>
    <w:rsid w:val="00564D7B"/>
    <w:rsid w:val="0056527D"/>
    <w:rsid w:val="00566728"/>
    <w:rsid w:val="0056786B"/>
    <w:rsid w:val="00577AFD"/>
    <w:rsid w:val="005803E5"/>
    <w:rsid w:val="00584EDB"/>
    <w:rsid w:val="0058723E"/>
    <w:rsid w:val="00591108"/>
    <w:rsid w:val="00596357"/>
    <w:rsid w:val="005A6586"/>
    <w:rsid w:val="005B502F"/>
    <w:rsid w:val="005C0010"/>
    <w:rsid w:val="005C131C"/>
    <w:rsid w:val="005C6A24"/>
    <w:rsid w:val="005D3771"/>
    <w:rsid w:val="005E04C4"/>
    <w:rsid w:val="005E04CE"/>
    <w:rsid w:val="005E4794"/>
    <w:rsid w:val="005E569D"/>
    <w:rsid w:val="005E6CC9"/>
    <w:rsid w:val="00600083"/>
    <w:rsid w:val="00604363"/>
    <w:rsid w:val="006075A8"/>
    <w:rsid w:val="00613CE2"/>
    <w:rsid w:val="00615791"/>
    <w:rsid w:val="00624DCF"/>
    <w:rsid w:val="0062720C"/>
    <w:rsid w:val="00632674"/>
    <w:rsid w:val="00632757"/>
    <w:rsid w:val="0063342B"/>
    <w:rsid w:val="00644B3F"/>
    <w:rsid w:val="006532A2"/>
    <w:rsid w:val="00660523"/>
    <w:rsid w:val="00662A78"/>
    <w:rsid w:val="006660E2"/>
    <w:rsid w:val="00670041"/>
    <w:rsid w:val="00670DFA"/>
    <w:rsid w:val="006719BA"/>
    <w:rsid w:val="00671FE2"/>
    <w:rsid w:val="00673B36"/>
    <w:rsid w:val="00674437"/>
    <w:rsid w:val="006914FD"/>
    <w:rsid w:val="00695634"/>
    <w:rsid w:val="006A21A0"/>
    <w:rsid w:val="006A2AE6"/>
    <w:rsid w:val="006A5127"/>
    <w:rsid w:val="006C09BE"/>
    <w:rsid w:val="006C41BF"/>
    <w:rsid w:val="006D239A"/>
    <w:rsid w:val="006D31D9"/>
    <w:rsid w:val="006D4363"/>
    <w:rsid w:val="006D47CC"/>
    <w:rsid w:val="006D640C"/>
    <w:rsid w:val="006E2245"/>
    <w:rsid w:val="006E55B4"/>
    <w:rsid w:val="006E57FB"/>
    <w:rsid w:val="006E7E50"/>
    <w:rsid w:val="006F4C45"/>
    <w:rsid w:val="006F7B02"/>
    <w:rsid w:val="00704432"/>
    <w:rsid w:val="007051DF"/>
    <w:rsid w:val="00710386"/>
    <w:rsid w:val="0071692E"/>
    <w:rsid w:val="00724DA4"/>
    <w:rsid w:val="00730E15"/>
    <w:rsid w:val="00744055"/>
    <w:rsid w:val="00747B7D"/>
    <w:rsid w:val="00761A1E"/>
    <w:rsid w:val="00763912"/>
    <w:rsid w:val="00770B05"/>
    <w:rsid w:val="00775ED2"/>
    <w:rsid w:val="00780F44"/>
    <w:rsid w:val="00781D0B"/>
    <w:rsid w:val="00784922"/>
    <w:rsid w:val="00785258"/>
    <w:rsid w:val="00791F02"/>
    <w:rsid w:val="0079324A"/>
    <w:rsid w:val="00794EEE"/>
    <w:rsid w:val="00795ACA"/>
    <w:rsid w:val="0079625D"/>
    <w:rsid w:val="0079641C"/>
    <w:rsid w:val="007A635E"/>
    <w:rsid w:val="007B698A"/>
    <w:rsid w:val="007C019F"/>
    <w:rsid w:val="007C2C37"/>
    <w:rsid w:val="007C3E81"/>
    <w:rsid w:val="007D1F12"/>
    <w:rsid w:val="007D2C25"/>
    <w:rsid w:val="007D5E95"/>
    <w:rsid w:val="007E0960"/>
    <w:rsid w:val="007E0A0C"/>
    <w:rsid w:val="007E185B"/>
    <w:rsid w:val="007E3070"/>
    <w:rsid w:val="007F177C"/>
    <w:rsid w:val="007F6061"/>
    <w:rsid w:val="00801502"/>
    <w:rsid w:val="008050DE"/>
    <w:rsid w:val="008063E1"/>
    <w:rsid w:val="008068A2"/>
    <w:rsid w:val="008105A0"/>
    <w:rsid w:val="00816744"/>
    <w:rsid w:val="00830E30"/>
    <w:rsid w:val="00831EEA"/>
    <w:rsid w:val="0084635C"/>
    <w:rsid w:val="00852705"/>
    <w:rsid w:val="00855091"/>
    <w:rsid w:val="0086146B"/>
    <w:rsid w:val="00861625"/>
    <w:rsid w:val="008617B5"/>
    <w:rsid w:val="00863C18"/>
    <w:rsid w:val="0087027E"/>
    <w:rsid w:val="00870828"/>
    <w:rsid w:val="008741DA"/>
    <w:rsid w:val="00874632"/>
    <w:rsid w:val="0088080B"/>
    <w:rsid w:val="0089183C"/>
    <w:rsid w:val="0089372F"/>
    <w:rsid w:val="00896E5E"/>
    <w:rsid w:val="008C2B83"/>
    <w:rsid w:val="008C5930"/>
    <w:rsid w:val="008D5AB9"/>
    <w:rsid w:val="008D5B01"/>
    <w:rsid w:val="008E05D1"/>
    <w:rsid w:val="008E45C0"/>
    <w:rsid w:val="008E6CF3"/>
    <w:rsid w:val="008E750B"/>
    <w:rsid w:val="008E7723"/>
    <w:rsid w:val="008F202C"/>
    <w:rsid w:val="008F5B43"/>
    <w:rsid w:val="008F5FDB"/>
    <w:rsid w:val="008F6035"/>
    <w:rsid w:val="00902E68"/>
    <w:rsid w:val="0090559C"/>
    <w:rsid w:val="00912BC6"/>
    <w:rsid w:val="0091688E"/>
    <w:rsid w:val="00920934"/>
    <w:rsid w:val="009254B7"/>
    <w:rsid w:val="00934045"/>
    <w:rsid w:val="00937030"/>
    <w:rsid w:val="00937936"/>
    <w:rsid w:val="00941FFF"/>
    <w:rsid w:val="00951001"/>
    <w:rsid w:val="0095466F"/>
    <w:rsid w:val="00955097"/>
    <w:rsid w:val="00955691"/>
    <w:rsid w:val="00961157"/>
    <w:rsid w:val="00971E59"/>
    <w:rsid w:val="00976E46"/>
    <w:rsid w:val="00983C1D"/>
    <w:rsid w:val="009B5C3A"/>
    <w:rsid w:val="009C0C39"/>
    <w:rsid w:val="009C6304"/>
    <w:rsid w:val="009C7C41"/>
    <w:rsid w:val="009D0C05"/>
    <w:rsid w:val="009D1805"/>
    <w:rsid w:val="009D57AC"/>
    <w:rsid w:val="009F459E"/>
    <w:rsid w:val="009F615C"/>
    <w:rsid w:val="00A0141C"/>
    <w:rsid w:val="00A02545"/>
    <w:rsid w:val="00A02813"/>
    <w:rsid w:val="00A06CF7"/>
    <w:rsid w:val="00A06D89"/>
    <w:rsid w:val="00A15F5F"/>
    <w:rsid w:val="00A21073"/>
    <w:rsid w:val="00A2426C"/>
    <w:rsid w:val="00A41120"/>
    <w:rsid w:val="00A45A89"/>
    <w:rsid w:val="00A47F12"/>
    <w:rsid w:val="00A66DE2"/>
    <w:rsid w:val="00A67839"/>
    <w:rsid w:val="00A70227"/>
    <w:rsid w:val="00A826E2"/>
    <w:rsid w:val="00A8299E"/>
    <w:rsid w:val="00AA3772"/>
    <w:rsid w:val="00AB106E"/>
    <w:rsid w:val="00AB2224"/>
    <w:rsid w:val="00AB3533"/>
    <w:rsid w:val="00AB4D44"/>
    <w:rsid w:val="00AC60FE"/>
    <w:rsid w:val="00AC77AD"/>
    <w:rsid w:val="00AD3214"/>
    <w:rsid w:val="00AE05D3"/>
    <w:rsid w:val="00AE0ED4"/>
    <w:rsid w:val="00AE2CBA"/>
    <w:rsid w:val="00AE6D60"/>
    <w:rsid w:val="00AF046B"/>
    <w:rsid w:val="00B058CA"/>
    <w:rsid w:val="00B11205"/>
    <w:rsid w:val="00B148DD"/>
    <w:rsid w:val="00B17740"/>
    <w:rsid w:val="00B30D65"/>
    <w:rsid w:val="00B32F1E"/>
    <w:rsid w:val="00B47AC8"/>
    <w:rsid w:val="00B567F6"/>
    <w:rsid w:val="00B63BD7"/>
    <w:rsid w:val="00B63DED"/>
    <w:rsid w:val="00B67D59"/>
    <w:rsid w:val="00B9309B"/>
    <w:rsid w:val="00BA1772"/>
    <w:rsid w:val="00BA1F40"/>
    <w:rsid w:val="00BA4820"/>
    <w:rsid w:val="00BB05FA"/>
    <w:rsid w:val="00BB0D7E"/>
    <w:rsid w:val="00BB5B10"/>
    <w:rsid w:val="00BB5DF0"/>
    <w:rsid w:val="00BC56D6"/>
    <w:rsid w:val="00BD1D38"/>
    <w:rsid w:val="00BE6E58"/>
    <w:rsid w:val="00BF1775"/>
    <w:rsid w:val="00BF201D"/>
    <w:rsid w:val="00BF3C41"/>
    <w:rsid w:val="00C035BA"/>
    <w:rsid w:val="00C0490B"/>
    <w:rsid w:val="00C06FBA"/>
    <w:rsid w:val="00C07904"/>
    <w:rsid w:val="00C11320"/>
    <w:rsid w:val="00C14C80"/>
    <w:rsid w:val="00C314BA"/>
    <w:rsid w:val="00C355A5"/>
    <w:rsid w:val="00C43B64"/>
    <w:rsid w:val="00C504BF"/>
    <w:rsid w:val="00C5140D"/>
    <w:rsid w:val="00C53F37"/>
    <w:rsid w:val="00C600A6"/>
    <w:rsid w:val="00C62A0F"/>
    <w:rsid w:val="00C67AE1"/>
    <w:rsid w:val="00C7705F"/>
    <w:rsid w:val="00C82862"/>
    <w:rsid w:val="00C84E4D"/>
    <w:rsid w:val="00C86A92"/>
    <w:rsid w:val="00C95C26"/>
    <w:rsid w:val="00CA0919"/>
    <w:rsid w:val="00CA199C"/>
    <w:rsid w:val="00CB27FE"/>
    <w:rsid w:val="00CB3C22"/>
    <w:rsid w:val="00CB75FA"/>
    <w:rsid w:val="00CC7014"/>
    <w:rsid w:val="00CD5181"/>
    <w:rsid w:val="00CD7485"/>
    <w:rsid w:val="00CE3C3D"/>
    <w:rsid w:val="00CF3A58"/>
    <w:rsid w:val="00D02810"/>
    <w:rsid w:val="00D02D55"/>
    <w:rsid w:val="00D06754"/>
    <w:rsid w:val="00D22895"/>
    <w:rsid w:val="00D26AFF"/>
    <w:rsid w:val="00D30AFE"/>
    <w:rsid w:val="00D4354E"/>
    <w:rsid w:val="00D43F69"/>
    <w:rsid w:val="00D43F7B"/>
    <w:rsid w:val="00D472EA"/>
    <w:rsid w:val="00D50831"/>
    <w:rsid w:val="00D55609"/>
    <w:rsid w:val="00D57163"/>
    <w:rsid w:val="00D67C0E"/>
    <w:rsid w:val="00D735FF"/>
    <w:rsid w:val="00D73957"/>
    <w:rsid w:val="00D74D04"/>
    <w:rsid w:val="00D75B0C"/>
    <w:rsid w:val="00D829DE"/>
    <w:rsid w:val="00D910AA"/>
    <w:rsid w:val="00D92FCA"/>
    <w:rsid w:val="00DC28E6"/>
    <w:rsid w:val="00DC6912"/>
    <w:rsid w:val="00DD7A43"/>
    <w:rsid w:val="00DD7BB2"/>
    <w:rsid w:val="00DE17ED"/>
    <w:rsid w:val="00DE1B8E"/>
    <w:rsid w:val="00DE5D78"/>
    <w:rsid w:val="00DE6708"/>
    <w:rsid w:val="00DE6973"/>
    <w:rsid w:val="00DE6EAD"/>
    <w:rsid w:val="00DF00FA"/>
    <w:rsid w:val="00DF01D4"/>
    <w:rsid w:val="00DF57D8"/>
    <w:rsid w:val="00E05E0A"/>
    <w:rsid w:val="00E109BC"/>
    <w:rsid w:val="00E10E16"/>
    <w:rsid w:val="00E1356C"/>
    <w:rsid w:val="00E24AB5"/>
    <w:rsid w:val="00E24C6A"/>
    <w:rsid w:val="00E25811"/>
    <w:rsid w:val="00E31B59"/>
    <w:rsid w:val="00E32F85"/>
    <w:rsid w:val="00E36FD8"/>
    <w:rsid w:val="00E37380"/>
    <w:rsid w:val="00E37C86"/>
    <w:rsid w:val="00E43901"/>
    <w:rsid w:val="00E465C4"/>
    <w:rsid w:val="00E47412"/>
    <w:rsid w:val="00E526BF"/>
    <w:rsid w:val="00E539FB"/>
    <w:rsid w:val="00E63F64"/>
    <w:rsid w:val="00E7160A"/>
    <w:rsid w:val="00E71F6B"/>
    <w:rsid w:val="00E74623"/>
    <w:rsid w:val="00E8020F"/>
    <w:rsid w:val="00E86D42"/>
    <w:rsid w:val="00EA1019"/>
    <w:rsid w:val="00EA2D98"/>
    <w:rsid w:val="00EA3B29"/>
    <w:rsid w:val="00EB3555"/>
    <w:rsid w:val="00EB3AA6"/>
    <w:rsid w:val="00EB7421"/>
    <w:rsid w:val="00EC4158"/>
    <w:rsid w:val="00EC48E8"/>
    <w:rsid w:val="00EC5A4D"/>
    <w:rsid w:val="00ED0DEA"/>
    <w:rsid w:val="00ED28A5"/>
    <w:rsid w:val="00ED481E"/>
    <w:rsid w:val="00ED73C4"/>
    <w:rsid w:val="00EE613C"/>
    <w:rsid w:val="00F11AB3"/>
    <w:rsid w:val="00F14ADF"/>
    <w:rsid w:val="00F15065"/>
    <w:rsid w:val="00F155C8"/>
    <w:rsid w:val="00F17A4E"/>
    <w:rsid w:val="00F20B48"/>
    <w:rsid w:val="00F226D8"/>
    <w:rsid w:val="00F233A2"/>
    <w:rsid w:val="00F35DE2"/>
    <w:rsid w:val="00F37A8B"/>
    <w:rsid w:val="00F44ED6"/>
    <w:rsid w:val="00F45A61"/>
    <w:rsid w:val="00F46918"/>
    <w:rsid w:val="00F46DDE"/>
    <w:rsid w:val="00F472A9"/>
    <w:rsid w:val="00F51CDC"/>
    <w:rsid w:val="00F5440E"/>
    <w:rsid w:val="00F62E72"/>
    <w:rsid w:val="00F7033C"/>
    <w:rsid w:val="00F933A8"/>
    <w:rsid w:val="00F94976"/>
    <w:rsid w:val="00F976AD"/>
    <w:rsid w:val="00F97C6C"/>
    <w:rsid w:val="00FA3782"/>
    <w:rsid w:val="00FB1948"/>
    <w:rsid w:val="00FB3392"/>
    <w:rsid w:val="00FC6423"/>
    <w:rsid w:val="00FD014C"/>
    <w:rsid w:val="00FD068A"/>
    <w:rsid w:val="00FD1194"/>
    <w:rsid w:val="00FD168C"/>
    <w:rsid w:val="00FE038F"/>
    <w:rsid w:val="00FE3412"/>
    <w:rsid w:val="00FF10FC"/>
    <w:rsid w:val="00F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EC6F2"/>
  <w15:docId w15:val="{3D4F1954-20E0-44AB-8983-3B40DE3C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5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96E5E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6E5E"/>
    <w:pPr>
      <w:keepNext/>
      <w:keepLines/>
      <w:numPr>
        <w:numId w:val="2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E5E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6E5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5E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E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E5E"/>
  </w:style>
  <w:style w:type="paragraph" w:styleId="Footer">
    <w:name w:val="footer"/>
    <w:basedOn w:val="Normal"/>
    <w:link w:val="FooterChar"/>
    <w:uiPriority w:val="99"/>
    <w:unhideWhenUsed/>
    <w:rsid w:val="00896E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E5E"/>
  </w:style>
  <w:style w:type="paragraph" w:styleId="BalloonText">
    <w:name w:val="Balloon Text"/>
    <w:basedOn w:val="Normal"/>
    <w:link w:val="BalloonTextChar"/>
    <w:uiPriority w:val="99"/>
    <w:semiHidden/>
    <w:unhideWhenUsed/>
    <w:rsid w:val="00896E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E5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6E5E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96E5E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6E5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6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6E5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96E5E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96E5E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96E5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6E5E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5E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96E5E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96E5E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896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96E5E"/>
  </w:style>
  <w:style w:type="paragraph" w:styleId="HTMLPreformatted">
    <w:name w:val="HTML Preformatted"/>
    <w:basedOn w:val="Normal"/>
    <w:link w:val="HTMLPreformattedChar"/>
    <w:uiPriority w:val="99"/>
    <w:unhideWhenUsed/>
    <w:rsid w:val="0074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7B7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896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96E5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E5E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03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632674"/>
  </w:style>
  <w:style w:type="table" w:customStyle="1" w:styleId="TableGrid4">
    <w:name w:val="Table Grid4"/>
    <w:basedOn w:val="TableNormal"/>
    <w:next w:val="TableGrid"/>
    <w:uiPriority w:val="59"/>
    <w:rsid w:val="00632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632674"/>
  </w:style>
  <w:style w:type="table" w:customStyle="1" w:styleId="TableGrid5">
    <w:name w:val="Table Grid5"/>
    <w:basedOn w:val="TableNormal"/>
    <w:next w:val="TableGrid"/>
    <w:uiPriority w:val="59"/>
    <w:rsid w:val="00632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531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31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31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92"/>
    <w:rPr>
      <w:b/>
      <w:bCs/>
      <w:sz w:val="20"/>
      <w:szCs w:val="20"/>
    </w:rPr>
  </w:style>
  <w:style w:type="paragraph" w:customStyle="1" w:styleId="isselectedend">
    <w:name w:val="isselectedend"/>
    <w:basedOn w:val="Normal"/>
    <w:rsid w:val="00AF0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F0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4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2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09303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467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0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2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SoftUni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8C63F-EC35-450C-A881-F6B7C1C2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SoftUni Template</Template>
  <TotalTime>2227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JavaScript Advanced Course at SoftUni</vt:lpstr>
      <vt:lpstr>Exercises and Homework for the JavaScript Advanced Course at SoftUni</vt:lpstr>
    </vt:vector>
  </TitlesOfParts>
  <Manager>Svetlin Nakov</Manager>
  <Company>Software University (SoftUni)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JavaScript Advanced Course at SoftUni</dc:title>
  <dc:subject>JavaScript Programming Course @ SoftUni</dc:subject>
  <dc:creator>Software University Foundation</dc:creator>
  <cp:keywords>Web, Javascript, ReactJS</cp:keywords>
  <dc:description/>
  <cp:lastModifiedBy>Daniel Dimitrov</cp:lastModifiedBy>
  <cp:revision>81</cp:revision>
  <cp:lastPrinted>2015-10-26T22:35:00Z</cp:lastPrinted>
  <dcterms:created xsi:type="dcterms:W3CDTF">2021-03-01T12:49:00Z</dcterms:created>
  <dcterms:modified xsi:type="dcterms:W3CDTF">2026-03-11T08:09:00Z</dcterms:modified>
  <cp:category>programming, education, software engineering, software development</cp:category>
</cp:coreProperties>
</file>